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6E38" w14:textId="09A07838" w:rsidR="00FA099E" w:rsidRPr="00226A3F" w:rsidRDefault="00E1770A">
      <w:pPr>
        <w:pStyle w:val="BodyText"/>
        <w:rPr>
          <w:rFonts w:asciiTheme="minorHAnsi" w:hAnsiTheme="minorHAnsi" w:cstheme="minorHAnsi"/>
        </w:rPr>
        <w:sectPr w:rsidR="00FA099E" w:rsidRPr="00226A3F" w:rsidSect="00DD52E4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type w:val="continuous"/>
          <w:pgSz w:w="11906" w:h="16838" w:code="9"/>
          <w:pgMar w:top="1871" w:right="851" w:bottom="1077" w:left="1701" w:header="454" w:footer="510" w:gutter="0"/>
          <w:cols w:space="708"/>
          <w:docGrid w:linePitch="272"/>
        </w:sectPr>
      </w:pPr>
      <w:r>
        <w:rPr>
          <w:noProof/>
        </w:rPr>
        <w:drawing>
          <wp:anchor distT="0" distB="0" distL="114300" distR="114300" simplePos="0" relativeHeight="251662336" behindDoc="0" locked="1" layoutInCell="1" allowOverlap="1" wp14:anchorId="7712322E" wp14:editId="68544837">
            <wp:simplePos x="0" y="0"/>
            <wp:positionH relativeFrom="column">
              <wp:posOffset>-83820</wp:posOffset>
            </wp:positionH>
            <wp:positionV relativeFrom="page">
              <wp:posOffset>433705</wp:posOffset>
            </wp:positionV>
            <wp:extent cx="1540510" cy="96012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ett_Virumaa kolledz_riba_ES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1AF" w:rsidRPr="00226A3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1" locked="1" layoutInCell="1" allowOverlap="1" wp14:anchorId="7080B189" wp14:editId="7AD12AD5">
            <wp:simplePos x="0" y="0"/>
            <wp:positionH relativeFrom="column">
              <wp:posOffset>5857875</wp:posOffset>
            </wp:positionH>
            <wp:positionV relativeFrom="page">
              <wp:posOffset>222250</wp:posOffset>
            </wp:positionV>
            <wp:extent cx="100330" cy="154051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llinna tehnikaulikoo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15F45" w14:textId="77777777" w:rsidR="000B5408" w:rsidRPr="00226A3F" w:rsidRDefault="000B5408" w:rsidP="00147AF5">
      <w:pPr>
        <w:rPr>
          <w:rFonts w:asciiTheme="minorHAnsi" w:hAnsiTheme="minorHAnsi" w:cstheme="minorHAnsi"/>
        </w:rPr>
      </w:pPr>
    </w:p>
    <w:tbl>
      <w:tblPr>
        <w:tblW w:w="10005" w:type="dxa"/>
        <w:jc w:val="center"/>
        <w:tblLayout w:type="fixed"/>
        <w:tblLook w:val="0000" w:firstRow="0" w:lastRow="0" w:firstColumn="0" w:lastColumn="0" w:noHBand="0" w:noVBand="0"/>
      </w:tblPr>
      <w:tblGrid>
        <w:gridCol w:w="4437"/>
        <w:gridCol w:w="1238"/>
        <w:gridCol w:w="236"/>
        <w:gridCol w:w="4094"/>
      </w:tblGrid>
      <w:tr w:rsidR="000B5408" w:rsidRPr="00226A3F" w14:paraId="6CFFBE75" w14:textId="77777777" w:rsidTr="00D20BC8">
        <w:trPr>
          <w:jc w:val="center"/>
        </w:trPr>
        <w:tc>
          <w:tcPr>
            <w:tcW w:w="10005" w:type="dxa"/>
            <w:gridSpan w:val="4"/>
          </w:tcPr>
          <w:p w14:paraId="29009689" w14:textId="24A45C24" w:rsidR="000B5408" w:rsidRPr="00E31DB5" w:rsidRDefault="007B3DAB" w:rsidP="000B5408">
            <w:pPr>
              <w:rPr>
                <w:rFonts w:asciiTheme="minorHAnsi" w:hAnsiTheme="minorHAnsi" w:cstheme="minorHAnsi"/>
                <w:b/>
                <w:color w:val="808080" w:themeColor="background1" w:themeShade="80"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5A8436C" wp14:editId="41A75E28">
                  <wp:simplePos x="0" y="0"/>
                  <wp:positionH relativeFrom="column">
                    <wp:posOffset>4486910</wp:posOffset>
                  </wp:positionH>
                  <wp:positionV relativeFrom="paragraph">
                    <wp:posOffset>-186690</wp:posOffset>
                  </wp:positionV>
                  <wp:extent cx="1277620" cy="889000"/>
                  <wp:effectExtent l="0" t="0" r="0" b="635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62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69BCFA7" w14:textId="7825AAA1" w:rsidR="00506524" w:rsidRPr="00E31DB5" w:rsidRDefault="00506524" w:rsidP="00506524">
            <w:pPr>
              <w:rPr>
                <w:rFonts w:asciiTheme="minorHAnsi" w:hAnsiTheme="minorHAnsi" w:cstheme="minorHAnsi"/>
                <w:b/>
                <w:color w:val="808080" w:themeColor="background1" w:themeShade="80"/>
                <w:sz w:val="22"/>
                <w:szCs w:val="22"/>
                <w:lang w:eastAsia="en-US"/>
              </w:rPr>
            </w:pPr>
            <w:r w:rsidRPr="00E31DB5">
              <w:rPr>
                <w:rFonts w:asciiTheme="minorHAnsi" w:hAnsiTheme="minorHAnsi" w:cstheme="minorHAnsi"/>
                <w:b/>
                <w:color w:val="808080" w:themeColor="background1" w:themeShade="80"/>
                <w:sz w:val="22"/>
                <w:szCs w:val="22"/>
                <w:lang w:eastAsia="en-US"/>
              </w:rPr>
              <w:t>KÜTUSTE TEHNOLOOGIA TEADUS- JA KATSELABOR</w:t>
            </w:r>
            <w:r w:rsidR="00F22660" w:rsidRPr="00E31DB5">
              <w:rPr>
                <w:rFonts w:asciiTheme="minorHAnsi" w:hAnsiTheme="minorHAnsi" w:cstheme="minorHAnsi"/>
                <w:b/>
                <w:color w:val="808080" w:themeColor="background1" w:themeShade="80"/>
                <w:sz w:val="22"/>
                <w:szCs w:val="22"/>
                <w:lang w:eastAsia="en-US"/>
              </w:rPr>
              <w:t xml:space="preserve"> </w:t>
            </w:r>
          </w:p>
          <w:p w14:paraId="7279F0E3" w14:textId="77777777" w:rsidR="00CF0C76" w:rsidRPr="00226A3F" w:rsidRDefault="00C2621D" w:rsidP="00C2621D">
            <w:pPr>
              <w:tabs>
                <w:tab w:val="left" w:pos="8295"/>
              </w:tabs>
              <w:spacing w:after="120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ab/>
            </w:r>
          </w:p>
          <w:p w14:paraId="4B1B2FA6" w14:textId="503EB1CB" w:rsidR="000B5408" w:rsidRPr="00E31DB5" w:rsidRDefault="00BF6575" w:rsidP="00576137">
            <w:pPr>
              <w:spacing w:after="120"/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</w:pPr>
            <w:r w:rsidRPr="00E31DB5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KATSEPROTOKOLL nr </w:t>
            </w:r>
            <w:r w:rsidR="000B5408" w:rsidRPr="00E31DB5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9-5-1/</w:t>
            </w:r>
            <w:r w:rsidR="00576137">
              <w:rPr>
                <w:rFonts w:asciiTheme="minorHAnsi" w:hAnsiTheme="minorHAnsi" w:cstheme="minorHAnsi"/>
                <w:b/>
                <w:sz w:val="22"/>
                <w:szCs w:val="22"/>
                <w:lang w:val="en-US" w:eastAsia="en-US"/>
              </w:rPr>
              <w:t>003</w:t>
            </w:r>
            <w:r w:rsidR="000B5408" w:rsidRPr="00E31DB5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-</w:t>
            </w:r>
            <w:r w:rsidR="00B7258E" w:rsidRPr="00E31DB5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2</w:t>
            </w:r>
            <w:r w:rsidR="00576137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5</w:t>
            </w:r>
          </w:p>
        </w:tc>
      </w:tr>
      <w:tr w:rsidR="009E5B8C" w:rsidRPr="00226A3F" w14:paraId="0D542DA4" w14:textId="77777777" w:rsidTr="0018798A">
        <w:trPr>
          <w:cantSplit/>
          <w:trHeight w:val="345"/>
          <w:jc w:val="center"/>
        </w:trPr>
        <w:tc>
          <w:tcPr>
            <w:tcW w:w="5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BFBFBF" w:themeColor="background1" w:themeShade="BF"/>
              <w:right w:val="single" w:sz="4" w:space="0" w:color="FFFFFF"/>
            </w:tcBorders>
            <w:tcMar>
              <w:right w:w="0" w:type="dxa"/>
            </w:tcMar>
          </w:tcPr>
          <w:p w14:paraId="2A3A6F76" w14:textId="749C7831" w:rsidR="009E5B8C" w:rsidRPr="00226A3F" w:rsidRDefault="008B6CCA" w:rsidP="000B5408">
            <w:pPr>
              <w:spacing w:before="60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  <w:t>PROOV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FFFFFF"/>
              <w:bottom w:val="single" w:sz="4" w:space="0" w:color="BFBFBF" w:themeColor="background1" w:themeShade="BF"/>
              <w:right w:val="single" w:sz="4" w:space="0" w:color="auto"/>
            </w:tcBorders>
          </w:tcPr>
          <w:p w14:paraId="1ED2DD82" w14:textId="77777777" w:rsidR="009E5B8C" w:rsidRPr="00226A3F" w:rsidRDefault="009E5B8C" w:rsidP="000B5408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  <w:p w14:paraId="1A887D53" w14:textId="77777777" w:rsidR="009E5B8C" w:rsidRPr="00226A3F" w:rsidRDefault="009E5B8C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40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3C9C5E" w14:textId="60F8E18E" w:rsidR="00B65894" w:rsidRPr="00226A3F" w:rsidRDefault="009E5B8C" w:rsidP="00B65894">
            <w:pPr>
              <w:spacing w:before="6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26A3F"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  <w:t>TELLIJA</w:t>
            </w:r>
            <w:r w:rsidRPr="00226A3F">
              <w:rPr>
                <w:rFonts w:asciiTheme="minorHAnsi" w:hAnsiTheme="minorHAnsi" w:cstheme="minorHAnsi"/>
                <w:color w:val="FFFFFF"/>
                <w:sz w:val="22"/>
                <w:szCs w:val="22"/>
                <w:lang w:eastAsia="en-US"/>
              </w:rPr>
              <w:t xml:space="preserve"> </w:t>
            </w: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 </w:t>
            </w:r>
            <w:r w:rsidR="00B7258E"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</w:t>
            </w:r>
            <w:r w:rsidR="00A53329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   </w:t>
            </w:r>
          </w:p>
          <w:p w14:paraId="0D477301" w14:textId="77777777" w:rsidR="00B65894" w:rsidRPr="00226A3F" w:rsidRDefault="00B65894" w:rsidP="00B65894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</w:p>
          <w:p w14:paraId="538698D4" w14:textId="1AD91223" w:rsidR="00B65894" w:rsidRPr="00226A3F" w:rsidRDefault="0018798A" w:rsidP="007C13EC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 w:eastAsia="en-US"/>
              </w:rPr>
            </w:pPr>
            <w:r w:rsidRPr="00226A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Aadress          </w:t>
            </w:r>
            <w:r w:rsidR="00C2621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</w:p>
          <w:p w14:paraId="6DA1CCC6" w14:textId="149987BC" w:rsidR="00B65894" w:rsidRPr="00226A3F" w:rsidRDefault="00B65894" w:rsidP="00B65894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 w:eastAsia="en-US"/>
              </w:rPr>
            </w:pP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Registrikood  </w:t>
            </w:r>
            <w:r w:rsidR="00E95D30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</w:p>
          <w:p w14:paraId="7339C2A9" w14:textId="77777777" w:rsidR="00B65894" w:rsidRPr="00226A3F" w:rsidRDefault="00B65894" w:rsidP="00B65894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09EDBB9E" w14:textId="1F4E5ACA" w:rsidR="00B65894" w:rsidRDefault="0018798A" w:rsidP="00B65894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26A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Kontaktisik     </w:t>
            </w:r>
          </w:p>
          <w:p w14:paraId="0043575F" w14:textId="32486B6F" w:rsidR="00C2621D" w:rsidRPr="00226A3F" w:rsidRDefault="00C2621D" w:rsidP="00C2621D">
            <w:pPr>
              <w:tabs>
                <w:tab w:val="left" w:pos="1335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Tel.                   </w:t>
            </w:r>
          </w:p>
          <w:p w14:paraId="327B891E" w14:textId="384C0133" w:rsidR="00B7258E" w:rsidRPr="00226A3F" w:rsidRDefault="0018798A" w:rsidP="00D20BC8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 w:eastAsia="en-US"/>
              </w:rPr>
            </w:pPr>
            <w:r w:rsidRPr="00226A3F">
              <w:rPr>
                <w:rFonts w:asciiTheme="minorHAnsi" w:hAnsiTheme="minorHAnsi" w:cstheme="minorHAnsi"/>
                <w:color w:val="000000"/>
                <w:sz w:val="22"/>
                <w:szCs w:val="22"/>
                <w:lang w:val="fi-FI" w:eastAsia="en-US"/>
              </w:rPr>
              <w:t xml:space="preserve">e-mail       </w:t>
            </w:r>
            <w:r w:rsidR="00E95D30">
              <w:rPr>
                <w:rFonts w:asciiTheme="minorHAnsi" w:hAnsiTheme="minorHAnsi" w:cstheme="minorHAnsi"/>
                <w:color w:val="000000"/>
                <w:sz w:val="22"/>
                <w:szCs w:val="22"/>
                <w:lang w:val="fi-FI" w:eastAsia="en-US"/>
              </w:rPr>
              <w:t xml:space="preserve">      </w:t>
            </w:r>
            <w:r w:rsidRPr="00226A3F">
              <w:rPr>
                <w:rFonts w:asciiTheme="minorHAnsi" w:hAnsiTheme="minorHAnsi" w:cstheme="minorHAnsi"/>
                <w:color w:val="000000"/>
                <w:sz w:val="22"/>
                <w:szCs w:val="22"/>
                <w:lang w:val="fi-FI" w:eastAsia="en-US"/>
              </w:rPr>
              <w:t xml:space="preserve"> </w:t>
            </w:r>
          </w:p>
          <w:p w14:paraId="484800D1" w14:textId="77777777" w:rsidR="009E5B8C" w:rsidRPr="00226A3F" w:rsidRDefault="009E5B8C" w:rsidP="00B7258E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B7258E" w:rsidRPr="00226A3F" w14:paraId="3FE2ADAE" w14:textId="77777777" w:rsidTr="0018798A">
        <w:trPr>
          <w:cantSplit/>
          <w:trHeight w:val="206"/>
          <w:jc w:val="center"/>
        </w:trPr>
        <w:tc>
          <w:tcPr>
            <w:tcW w:w="4437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right w:w="0" w:type="dxa"/>
            </w:tcMar>
          </w:tcPr>
          <w:p w14:paraId="7167ACA4" w14:textId="77777777" w:rsidR="00B7258E" w:rsidRPr="00226A3F" w:rsidRDefault="00B7258E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b/>
                <w:sz w:val="22"/>
                <w:szCs w:val="22"/>
                <w:lang w:val="en-US" w:eastAsia="en-US"/>
              </w:rPr>
            </w:pPr>
            <w:r w:rsidRPr="00226A3F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Nimetus</w:t>
            </w:r>
          </w:p>
        </w:tc>
        <w:tc>
          <w:tcPr>
            <w:tcW w:w="147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3156F508" w14:textId="77777777" w:rsidR="00B7258E" w:rsidRPr="00226A3F" w:rsidRDefault="0018798A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b/>
                <w:sz w:val="22"/>
                <w:szCs w:val="22"/>
                <w:lang w:val="en-US" w:eastAsia="en-US"/>
              </w:rPr>
            </w:pPr>
            <w:proofErr w:type="spellStart"/>
            <w:r w:rsidRPr="00226A3F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Reg</w:t>
            </w:r>
            <w:proofErr w:type="spellEnd"/>
            <w:r w:rsidR="00B7258E" w:rsidRPr="00226A3F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. n</w:t>
            </w:r>
            <w:r w:rsidRPr="00226A3F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409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030BA5" w14:textId="77777777" w:rsidR="00B7258E" w:rsidRPr="00226A3F" w:rsidRDefault="00B7258E" w:rsidP="000B5408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B7258E" w:rsidRPr="00226A3F" w14:paraId="40890198" w14:textId="77777777" w:rsidTr="0018798A">
        <w:trPr>
          <w:cantSplit/>
          <w:trHeight w:val="180"/>
          <w:jc w:val="center"/>
        </w:trPr>
        <w:tc>
          <w:tcPr>
            <w:tcW w:w="4437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right w:w="0" w:type="dxa"/>
            </w:tcMar>
          </w:tcPr>
          <w:p w14:paraId="762DC60C" w14:textId="10D993EA" w:rsidR="00B7258E" w:rsidRPr="00CD4803" w:rsidRDefault="00B7258E" w:rsidP="0020623A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5513B265" w14:textId="060C244B" w:rsidR="00B7258E" w:rsidRPr="0095052C" w:rsidRDefault="00B7258E" w:rsidP="00414E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0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AFA63A" w14:textId="77777777" w:rsidR="00B7258E" w:rsidRPr="00226A3F" w:rsidRDefault="00B7258E" w:rsidP="000B5408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011A04" w:rsidRPr="00226A3F" w14:paraId="5EB495B0" w14:textId="77777777" w:rsidTr="0018798A">
        <w:trPr>
          <w:cantSplit/>
          <w:trHeight w:val="70"/>
          <w:jc w:val="center"/>
        </w:trPr>
        <w:tc>
          <w:tcPr>
            <w:tcW w:w="5675" w:type="dxa"/>
            <w:gridSpan w:val="2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FFFFFF"/>
            </w:tcBorders>
            <w:tcMar>
              <w:right w:w="0" w:type="dxa"/>
            </w:tcMar>
          </w:tcPr>
          <w:p w14:paraId="630F0E3E" w14:textId="77777777" w:rsidR="00011A04" w:rsidRPr="00226A3F" w:rsidRDefault="00011A04" w:rsidP="00D20BC8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tcBorders>
              <w:top w:val="single" w:sz="4" w:space="0" w:color="BFBFBF" w:themeColor="background1" w:themeShade="BF"/>
              <w:left w:val="single" w:sz="4" w:space="0" w:color="FFFFFF"/>
              <w:right w:val="single" w:sz="4" w:space="0" w:color="auto"/>
            </w:tcBorders>
          </w:tcPr>
          <w:p w14:paraId="53A23B30" w14:textId="77777777" w:rsidR="00011A04" w:rsidRPr="00226A3F" w:rsidRDefault="00011A04" w:rsidP="00CF0C76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40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C5720A" w14:textId="77777777" w:rsidR="00011A04" w:rsidRPr="00226A3F" w:rsidRDefault="00011A04" w:rsidP="000B5408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CF0C76" w:rsidRPr="00226A3F" w14:paraId="52032913" w14:textId="77777777" w:rsidTr="00011A04">
        <w:trPr>
          <w:cantSplit/>
          <w:trHeight w:val="70"/>
          <w:jc w:val="center"/>
        </w:trPr>
        <w:tc>
          <w:tcPr>
            <w:tcW w:w="5911" w:type="dxa"/>
            <w:gridSpan w:val="3"/>
            <w:tcBorders>
              <w:left w:val="single" w:sz="4" w:space="0" w:color="auto"/>
              <w:right w:val="single" w:sz="4" w:space="0" w:color="auto"/>
            </w:tcBorders>
            <w:tcMar>
              <w:right w:w="0" w:type="dxa"/>
            </w:tcMar>
          </w:tcPr>
          <w:p w14:paraId="50DF79A5" w14:textId="77777777" w:rsidR="00CF0C76" w:rsidRPr="00226A3F" w:rsidRDefault="00CF0C76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40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4AA0AF" w14:textId="77777777" w:rsidR="00CF0C76" w:rsidRPr="00226A3F" w:rsidRDefault="00CF0C76" w:rsidP="000B5408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9E5B8C" w:rsidRPr="00226A3F" w14:paraId="4B55AFED" w14:textId="77777777" w:rsidTr="002C6803">
        <w:trPr>
          <w:cantSplit/>
          <w:trHeight w:val="1123"/>
          <w:jc w:val="center"/>
        </w:trPr>
        <w:tc>
          <w:tcPr>
            <w:tcW w:w="56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FFFFFF"/>
            </w:tcBorders>
            <w:tcMar>
              <w:right w:w="0" w:type="dxa"/>
            </w:tcMar>
          </w:tcPr>
          <w:p w14:paraId="5E4B8D06" w14:textId="77777777" w:rsidR="00B7258E" w:rsidRPr="00E31DB5" w:rsidRDefault="009E5B8C" w:rsidP="009E5B8C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Proovivõtt          </w:t>
            </w:r>
            <w:r w:rsidR="004E3462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Proov</w:t>
            </w:r>
            <w:r w:rsidR="0018798A"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otse  </w:t>
            </w: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kliend</w:t>
            </w:r>
            <w:r w:rsidRPr="00DD52E4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ilt</w:t>
            </w:r>
          </w:p>
          <w:p w14:paraId="136E1831" w14:textId="07447100" w:rsidR="009E5B8C" w:rsidRPr="00E31DB5" w:rsidRDefault="00B7258E" w:rsidP="009E5B8C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E85029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Laborisse tulek     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06</w:t>
            </w:r>
            <w:r w:rsidR="00CC0B21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.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01</w:t>
            </w:r>
            <w:r w:rsidR="00CC0B21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.</w:t>
            </w:r>
            <w:r w:rsid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20</w:t>
            </w:r>
            <w:r w:rsidR="00CC0B21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</w:t>
            </w:r>
          </w:p>
          <w:p w14:paraId="01A2D0B1" w14:textId="11DE27B1" w:rsidR="009E5B8C" w:rsidRPr="00E85029" w:rsidRDefault="009E5B8C" w:rsidP="000B5408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E85029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Analüüsi algus </w:t>
            </w:r>
            <w:r w:rsidR="00B7258E" w:rsidRPr="00E85029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   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06</w:t>
            </w:r>
            <w:r w:rsidR="00576137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.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01</w:t>
            </w:r>
            <w:r w:rsidR="00576137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.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20</w:t>
            </w:r>
            <w:r w:rsidR="00576137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</w:t>
            </w:r>
          </w:p>
          <w:p w14:paraId="5E2CD550" w14:textId="1F9BE64B" w:rsidR="009E5B8C" w:rsidRPr="00226A3F" w:rsidRDefault="009E5B8C" w:rsidP="00576137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E85029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Analüüsi lõpp      </w:t>
            </w:r>
            <w:r w:rsidR="00DD52E4" w:rsidRPr="00E85029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07</w:t>
            </w:r>
            <w:r w:rsidR="00576137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.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01</w:t>
            </w:r>
            <w:r w:rsidR="00576137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.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20</w:t>
            </w:r>
            <w:r w:rsidR="00576137" w:rsidRPr="00CC0B21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</w:t>
            </w:r>
            <w:r w:rsidR="0057613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36" w:type="dxa"/>
            <w:tcBorders>
              <w:left w:val="single" w:sz="4" w:space="0" w:color="FFFFFF"/>
              <w:bottom w:val="single" w:sz="4" w:space="0" w:color="auto"/>
              <w:right w:val="single" w:sz="4" w:space="0" w:color="auto"/>
            </w:tcBorders>
          </w:tcPr>
          <w:p w14:paraId="7900550C" w14:textId="77777777" w:rsidR="009E5B8C" w:rsidRPr="00E31DB5" w:rsidRDefault="009E5B8C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val="de-DE" w:eastAsia="en-US"/>
              </w:rPr>
            </w:pPr>
          </w:p>
        </w:tc>
        <w:tc>
          <w:tcPr>
            <w:tcW w:w="4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A3C0" w14:textId="77777777" w:rsidR="009E5B8C" w:rsidRPr="00226A3F" w:rsidRDefault="009E5B8C" w:rsidP="000B5408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</w:tbl>
    <w:p w14:paraId="314AF343" w14:textId="77777777" w:rsidR="00052F2C" w:rsidRPr="00E31DB5" w:rsidRDefault="00052F2C" w:rsidP="009E5B8C">
      <w:pPr>
        <w:rPr>
          <w:rFonts w:asciiTheme="minorHAnsi" w:hAnsiTheme="minorHAnsi" w:cstheme="minorHAnsi"/>
          <w:b/>
          <w:sz w:val="22"/>
          <w:szCs w:val="22"/>
          <w:lang w:val="de-DE" w:eastAsia="en-US"/>
        </w:rPr>
      </w:pPr>
    </w:p>
    <w:p w14:paraId="236314DA" w14:textId="77777777" w:rsidR="00052F2C" w:rsidRPr="00CA38F2" w:rsidRDefault="00270E53" w:rsidP="009E5B8C">
      <w:pPr>
        <w:rPr>
          <w:rFonts w:asciiTheme="minorHAnsi" w:hAnsiTheme="minorHAnsi" w:cstheme="minorHAnsi"/>
          <w:b/>
          <w:sz w:val="22"/>
          <w:szCs w:val="22"/>
          <w:lang w:val="en-GB" w:eastAsia="en-US"/>
        </w:rPr>
      </w:pPr>
      <w:proofErr w:type="spellStart"/>
      <w:r w:rsidRPr="00CA38F2">
        <w:rPr>
          <w:rFonts w:asciiTheme="minorHAnsi" w:hAnsiTheme="minorHAnsi" w:cstheme="minorHAnsi"/>
          <w:b/>
          <w:sz w:val="22"/>
          <w:szCs w:val="22"/>
          <w:lang w:val="en-GB" w:eastAsia="en-US"/>
        </w:rPr>
        <w:t>Analüüsi</w:t>
      </w:r>
      <w:proofErr w:type="spellEnd"/>
      <w:r w:rsidRPr="00CA38F2">
        <w:rPr>
          <w:rFonts w:asciiTheme="minorHAnsi" w:hAnsiTheme="minorHAnsi" w:cstheme="minorHAnsi"/>
          <w:b/>
          <w:sz w:val="22"/>
          <w:szCs w:val="22"/>
          <w:lang w:val="en-GB" w:eastAsia="en-US"/>
        </w:rPr>
        <w:t xml:space="preserve"> </w:t>
      </w:r>
      <w:proofErr w:type="spellStart"/>
      <w:r w:rsidRPr="00CA38F2">
        <w:rPr>
          <w:rFonts w:asciiTheme="minorHAnsi" w:hAnsiTheme="minorHAnsi" w:cstheme="minorHAnsi"/>
          <w:b/>
          <w:sz w:val="22"/>
          <w:szCs w:val="22"/>
          <w:lang w:val="en-GB" w:eastAsia="en-US"/>
        </w:rPr>
        <w:t>tulemused</w:t>
      </w:r>
      <w:proofErr w:type="spellEnd"/>
      <w:r w:rsidRPr="00CA38F2">
        <w:rPr>
          <w:rFonts w:asciiTheme="minorHAnsi" w:hAnsiTheme="minorHAnsi" w:cstheme="minorHAnsi"/>
          <w:b/>
          <w:sz w:val="22"/>
          <w:szCs w:val="22"/>
          <w:lang w:val="en-GB" w:eastAsia="en-US"/>
        </w:rPr>
        <w:t>:</w:t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0"/>
        <w:gridCol w:w="2552"/>
        <w:gridCol w:w="1559"/>
        <w:gridCol w:w="3182"/>
      </w:tblGrid>
      <w:tr w:rsidR="0051185B" w:rsidRPr="00CA38F2" w14:paraId="341AD479" w14:textId="77777777" w:rsidTr="0051185B">
        <w:trPr>
          <w:cantSplit/>
          <w:trHeight w:val="480"/>
          <w:tblHeader/>
          <w:jc w:val="center"/>
        </w:trPr>
        <w:tc>
          <w:tcPr>
            <w:tcW w:w="2760" w:type="dxa"/>
            <w:vMerge w:val="restart"/>
            <w:vAlign w:val="center"/>
          </w:tcPr>
          <w:p w14:paraId="2B23BBEC" w14:textId="77777777" w:rsidR="0051185B" w:rsidRPr="00CA38F2" w:rsidRDefault="0051185B" w:rsidP="00706750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GB" w:eastAsia="en-US"/>
              </w:rPr>
            </w:pPr>
            <w:r w:rsidRPr="00CA38F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  <w:t>Kvaliteedinäitaja</w:t>
            </w:r>
          </w:p>
        </w:tc>
        <w:tc>
          <w:tcPr>
            <w:tcW w:w="2552" w:type="dxa"/>
            <w:vMerge w:val="restart"/>
            <w:vAlign w:val="center"/>
          </w:tcPr>
          <w:p w14:paraId="14ED2694" w14:textId="77777777" w:rsidR="0051185B" w:rsidRPr="00CA38F2" w:rsidRDefault="0051185B" w:rsidP="00706750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</w:pPr>
            <w:r w:rsidRPr="00CA38F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  <w:t>Katsemeetod</w:t>
            </w:r>
          </w:p>
        </w:tc>
        <w:tc>
          <w:tcPr>
            <w:tcW w:w="1559" w:type="dxa"/>
            <w:vMerge w:val="restart"/>
            <w:vAlign w:val="center"/>
          </w:tcPr>
          <w:p w14:paraId="68EDA712" w14:textId="77777777" w:rsidR="0051185B" w:rsidRPr="00CA38F2" w:rsidRDefault="0051185B" w:rsidP="0070675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CA38F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  <w:t>Mõõtühik</w:t>
            </w:r>
          </w:p>
        </w:tc>
        <w:tc>
          <w:tcPr>
            <w:tcW w:w="3182" w:type="dxa"/>
            <w:vAlign w:val="center"/>
          </w:tcPr>
          <w:p w14:paraId="002F5D4C" w14:textId="77777777" w:rsidR="0051185B" w:rsidRPr="00CA38F2" w:rsidRDefault="0051185B" w:rsidP="00706750">
            <w:pPr>
              <w:tabs>
                <w:tab w:val="left" w:pos="720"/>
                <w:tab w:val="center" w:pos="4677"/>
                <w:tab w:val="right" w:pos="9355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A38F2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 xml:space="preserve">Katsetulemused </w:t>
            </w:r>
          </w:p>
        </w:tc>
      </w:tr>
      <w:tr w:rsidR="0051185B" w:rsidRPr="00CA38F2" w14:paraId="622869FB" w14:textId="77777777" w:rsidTr="00D900D8">
        <w:trPr>
          <w:cantSplit/>
          <w:trHeight w:val="328"/>
          <w:tblHeader/>
          <w:jc w:val="center"/>
        </w:trPr>
        <w:tc>
          <w:tcPr>
            <w:tcW w:w="2760" w:type="dxa"/>
            <w:vMerge/>
            <w:vAlign w:val="center"/>
          </w:tcPr>
          <w:p w14:paraId="118AABD4" w14:textId="77777777" w:rsidR="0051185B" w:rsidRPr="00CA38F2" w:rsidRDefault="0051185B" w:rsidP="0070675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552" w:type="dxa"/>
            <w:vMerge/>
            <w:vAlign w:val="center"/>
          </w:tcPr>
          <w:p w14:paraId="0FEE9ACB" w14:textId="77777777" w:rsidR="0051185B" w:rsidRPr="00CA38F2" w:rsidRDefault="0051185B" w:rsidP="0070675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  <w:vAlign w:val="center"/>
          </w:tcPr>
          <w:p w14:paraId="4FB508C1" w14:textId="77777777" w:rsidR="0051185B" w:rsidRPr="00CA38F2" w:rsidRDefault="0051185B" w:rsidP="0070675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82" w:type="dxa"/>
            <w:vAlign w:val="center"/>
          </w:tcPr>
          <w:p w14:paraId="6F1DB7FD" w14:textId="1BFDCC94" w:rsidR="0051185B" w:rsidRPr="0051185B" w:rsidRDefault="0051185B" w:rsidP="0020623A">
            <w:pPr>
              <w:tabs>
                <w:tab w:val="left" w:pos="720"/>
                <w:tab w:val="center" w:pos="4677"/>
                <w:tab w:val="right" w:pos="935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</w:pPr>
          </w:p>
        </w:tc>
      </w:tr>
      <w:tr w:rsidR="00DF2CA5" w:rsidRPr="00CA38F2" w14:paraId="66A51F06" w14:textId="77777777" w:rsidTr="009F12A2">
        <w:trPr>
          <w:cantSplit/>
          <w:trHeight w:val="530"/>
          <w:jc w:val="center"/>
        </w:trPr>
        <w:tc>
          <w:tcPr>
            <w:tcW w:w="2760" w:type="dxa"/>
            <w:vAlign w:val="center"/>
          </w:tcPr>
          <w:p w14:paraId="6D4A6330" w14:textId="377DEC74" w:rsidR="00DF2CA5" w:rsidRPr="00CA38F2" w:rsidRDefault="00DF2CA5" w:rsidP="00DF2CA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A38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Tihedus 15 </w:t>
            </w:r>
            <w:proofErr w:type="spellStart"/>
            <w:r w:rsidRPr="00CA38F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perscript"/>
              </w:rPr>
              <w:t>o</w:t>
            </w:r>
            <w:r w:rsidRPr="00CA38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proofErr w:type="spellEnd"/>
            <w:r w:rsidRPr="00CA38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juures</w:t>
            </w:r>
          </w:p>
        </w:tc>
        <w:tc>
          <w:tcPr>
            <w:tcW w:w="2552" w:type="dxa"/>
            <w:vAlign w:val="center"/>
          </w:tcPr>
          <w:p w14:paraId="59CC245E" w14:textId="4F9D2B6E" w:rsidR="00DF2CA5" w:rsidRPr="00BE26BE" w:rsidRDefault="00DF2CA5" w:rsidP="00DF2CA5">
            <w:pPr>
              <w:pStyle w:val="BodyText"/>
              <w:spacing w:after="60" w:line="25" w:lineRule="atLeas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38F2">
              <w:rPr>
                <w:rFonts w:asciiTheme="minorHAnsi" w:hAnsiTheme="minorHAnsi" w:cstheme="minorHAnsi"/>
                <w:sz w:val="22"/>
                <w:szCs w:val="22"/>
              </w:rPr>
              <w:t>EVS -EN ISO 12185</w:t>
            </w:r>
            <w:r w:rsidR="00BE26BE">
              <w:rPr>
                <w:rFonts w:asciiTheme="minorHAnsi" w:hAnsiTheme="minorHAnsi" w:cstheme="minorHAnsi"/>
                <w:sz w:val="22"/>
                <w:szCs w:val="22"/>
              </w:rPr>
              <w:t>:2000</w:t>
            </w:r>
          </w:p>
        </w:tc>
        <w:tc>
          <w:tcPr>
            <w:tcW w:w="1559" w:type="dxa"/>
            <w:vAlign w:val="center"/>
          </w:tcPr>
          <w:p w14:paraId="079C14C6" w14:textId="37AE653C" w:rsidR="00DF2CA5" w:rsidRPr="00CA38F2" w:rsidRDefault="00DF2CA5" w:rsidP="00DF2CA5">
            <w:pPr>
              <w:pStyle w:val="BodyText"/>
              <w:spacing w:before="60" w:after="60" w:line="25" w:lineRule="atLeas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38F2">
              <w:rPr>
                <w:rFonts w:asciiTheme="minorHAnsi" w:hAnsiTheme="minorHAnsi" w:cstheme="minorHAnsi"/>
                <w:bCs/>
                <w:sz w:val="22"/>
                <w:szCs w:val="22"/>
              </w:rPr>
              <w:t>kg/m</w:t>
            </w:r>
            <w:r w:rsidRPr="00CA38F2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3182" w:type="dxa"/>
            <w:vAlign w:val="center"/>
          </w:tcPr>
          <w:p w14:paraId="09D5B59E" w14:textId="729E1165" w:rsidR="00DF2CA5" w:rsidRPr="00BA71D6" w:rsidRDefault="00DF2CA5" w:rsidP="007E57F4">
            <w:pPr>
              <w:jc w:val="center"/>
              <w:rPr>
                <w:color w:val="000000"/>
              </w:rPr>
            </w:pPr>
          </w:p>
        </w:tc>
      </w:tr>
      <w:tr w:rsidR="00DF2CA5" w:rsidRPr="00CA38F2" w14:paraId="20E6997B" w14:textId="77777777" w:rsidTr="00460682">
        <w:trPr>
          <w:cantSplit/>
          <w:trHeight w:val="608"/>
          <w:jc w:val="center"/>
        </w:trPr>
        <w:tc>
          <w:tcPr>
            <w:tcW w:w="2760" w:type="dxa"/>
            <w:vAlign w:val="center"/>
          </w:tcPr>
          <w:p w14:paraId="31C4D141" w14:textId="03B06490" w:rsidR="00DF2CA5" w:rsidRPr="00CA38F2" w:rsidRDefault="00DF2CA5" w:rsidP="00DF2CA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CA38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Üldsüsiniku</w:t>
            </w:r>
            <w:proofErr w:type="spellEnd"/>
            <w:r w:rsidRPr="00CA38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sisaldus</w:t>
            </w:r>
          </w:p>
        </w:tc>
        <w:tc>
          <w:tcPr>
            <w:tcW w:w="2552" w:type="dxa"/>
            <w:vAlign w:val="center"/>
          </w:tcPr>
          <w:p w14:paraId="669C69B3" w14:textId="623C2294" w:rsidR="00DF2CA5" w:rsidRPr="007A102A" w:rsidRDefault="007A102A" w:rsidP="007A102A">
            <w:pPr>
              <w:jc w:val="center"/>
              <w:rPr>
                <w:rFonts w:ascii="Calibri" w:hAnsi="Calibri" w:cs="Calibri"/>
                <w:color w:val="000000"/>
              </w:rPr>
            </w:pPr>
            <w:r w:rsidRPr="007A102A">
              <w:rPr>
                <w:rFonts w:ascii="Calibri" w:hAnsi="Calibri" w:cs="Calibri"/>
                <w:color w:val="000000"/>
              </w:rPr>
              <w:t>ASTM D5291</w:t>
            </w:r>
            <w:r w:rsidR="00A340FF">
              <w:rPr>
                <w:rFonts w:ascii="Calibri" w:hAnsi="Calibri" w:cs="Calibri"/>
                <w:color w:val="000000"/>
              </w:rPr>
              <w:t>:2021</w:t>
            </w:r>
          </w:p>
        </w:tc>
        <w:tc>
          <w:tcPr>
            <w:tcW w:w="1559" w:type="dxa"/>
            <w:vAlign w:val="center"/>
          </w:tcPr>
          <w:p w14:paraId="198FF5FC" w14:textId="2102DC3A" w:rsidR="00DF2CA5" w:rsidRPr="00CA38F2" w:rsidRDefault="00DF2CA5" w:rsidP="00DF2CA5">
            <w:pPr>
              <w:pStyle w:val="BodyText"/>
              <w:spacing w:before="60" w:after="60" w:line="25" w:lineRule="atLeast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CA38F2">
              <w:rPr>
                <w:rFonts w:asciiTheme="minorHAnsi" w:hAnsiTheme="minorHAnsi" w:cstheme="minorHAnsi"/>
                <w:bCs/>
                <w:sz w:val="22"/>
                <w:szCs w:val="22"/>
              </w:rPr>
              <w:t>massi %</w:t>
            </w:r>
          </w:p>
        </w:tc>
        <w:tc>
          <w:tcPr>
            <w:tcW w:w="3182" w:type="dxa"/>
            <w:vAlign w:val="center"/>
          </w:tcPr>
          <w:p w14:paraId="42DC84FC" w14:textId="350E4268" w:rsidR="00DF2CA5" w:rsidRPr="00E72D2F" w:rsidRDefault="00DF2CA5" w:rsidP="007E57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F2CA5" w:rsidRPr="00CA38F2" w14:paraId="05048C24" w14:textId="77777777" w:rsidTr="002C6803">
        <w:trPr>
          <w:cantSplit/>
          <w:trHeight w:val="506"/>
          <w:jc w:val="center"/>
        </w:trPr>
        <w:tc>
          <w:tcPr>
            <w:tcW w:w="2760" w:type="dxa"/>
            <w:vAlign w:val="center"/>
          </w:tcPr>
          <w:p w14:paraId="07F928CB" w14:textId="05C752F3" w:rsidR="00DF2CA5" w:rsidRPr="00CA38F2" w:rsidRDefault="00DF2CA5" w:rsidP="00DF2CA5">
            <w:pPr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</w:pPr>
            <w:r w:rsidRPr="00CA38F2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Põlemis</w:t>
            </w:r>
            <w:r w:rsidRPr="00CA38F2">
              <w:rPr>
                <w:rFonts w:asciiTheme="minorHAnsi" w:eastAsia="Arial Unicode MS" w:hAnsiTheme="minorHAnsi" w:cstheme="minorHAnsi"/>
                <w:sz w:val="22"/>
                <w:szCs w:val="22"/>
                <w:lang w:eastAsia="en-US"/>
              </w:rPr>
              <w:t>soojus,</w:t>
            </w:r>
            <w:r w:rsidRPr="00CA38F2">
              <w:rPr>
                <w:rStyle w:val="x"/>
                <w:rFonts w:asciiTheme="minorHAnsi" w:eastAsia="Arial Unicode MS" w:hAnsiTheme="minorHAnsi" w:cstheme="minorHAnsi"/>
                <w:color w:val="000000"/>
                <w:sz w:val="22"/>
                <w:szCs w:val="22"/>
                <w:lang w:val="ru-RU"/>
              </w:rPr>
              <w:t xml:space="preserve"> </w:t>
            </w:r>
            <w:r w:rsidRPr="00CA38F2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alumine, </w:t>
            </w:r>
            <w:proofErr w:type="spellStart"/>
            <w:r w:rsidRPr="00CA38F2">
              <w:rPr>
                <w:rFonts w:asciiTheme="minorHAnsi" w:hAnsiTheme="minorHAnsi" w:cstheme="minorHAnsi"/>
                <w:bCs/>
                <w:i/>
                <w:sz w:val="22"/>
                <w:szCs w:val="22"/>
                <w:lang w:eastAsia="en-US"/>
              </w:rPr>
              <w:t>Q</w:t>
            </w:r>
            <w:r w:rsidRPr="00CA38F2">
              <w:rPr>
                <w:rFonts w:asciiTheme="minorHAnsi" w:hAnsiTheme="minorHAnsi" w:cstheme="minorHAnsi"/>
                <w:bCs/>
                <w:i/>
                <w:sz w:val="22"/>
                <w:szCs w:val="22"/>
                <w:vertAlign w:val="subscript"/>
                <w:lang w:eastAsia="en-US"/>
              </w:rPr>
              <w:t>n</w:t>
            </w:r>
            <w:proofErr w:type="spellEnd"/>
          </w:p>
        </w:tc>
        <w:tc>
          <w:tcPr>
            <w:tcW w:w="2552" w:type="dxa"/>
            <w:vAlign w:val="center"/>
          </w:tcPr>
          <w:p w14:paraId="7C9EAEC9" w14:textId="4E07C51D" w:rsidR="00DF2CA5" w:rsidRPr="00CA38F2" w:rsidRDefault="00DF2CA5" w:rsidP="00DF2CA5">
            <w:pPr>
              <w:pStyle w:val="BodyText"/>
              <w:spacing w:before="60" w:after="60" w:line="25" w:lineRule="atLeas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38F2">
              <w:rPr>
                <w:rFonts w:asciiTheme="minorHAnsi" w:hAnsiTheme="minorHAnsi" w:cstheme="minorHAnsi"/>
                <w:sz w:val="22"/>
                <w:szCs w:val="22"/>
              </w:rPr>
              <w:t>ASTM D 240</w:t>
            </w:r>
            <w:r w:rsidR="00BE26BE">
              <w:rPr>
                <w:rFonts w:asciiTheme="minorHAnsi" w:hAnsiTheme="minorHAnsi" w:cstheme="minorHAnsi"/>
                <w:sz w:val="22"/>
                <w:szCs w:val="22"/>
              </w:rPr>
              <w:t>:2019</w:t>
            </w:r>
          </w:p>
        </w:tc>
        <w:tc>
          <w:tcPr>
            <w:tcW w:w="1559" w:type="dxa"/>
            <w:vAlign w:val="center"/>
          </w:tcPr>
          <w:p w14:paraId="6EA45A50" w14:textId="230B634D" w:rsidR="00DF2CA5" w:rsidRPr="00CA38F2" w:rsidRDefault="00DF2CA5" w:rsidP="00DF2CA5">
            <w:pPr>
              <w:pStyle w:val="BodyText"/>
              <w:spacing w:before="60" w:after="60" w:line="25" w:lineRule="atLeas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38F2">
              <w:rPr>
                <w:rFonts w:asciiTheme="minorHAnsi" w:hAnsiTheme="minorHAnsi" w:cstheme="minorHAnsi"/>
                <w:bCs/>
                <w:sz w:val="22"/>
                <w:szCs w:val="22"/>
              </w:rPr>
              <w:t>MJ</w:t>
            </w:r>
            <w:r w:rsidRPr="00CA38F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/kg</w:t>
            </w:r>
          </w:p>
        </w:tc>
        <w:tc>
          <w:tcPr>
            <w:tcW w:w="3182" w:type="dxa"/>
            <w:vAlign w:val="center"/>
          </w:tcPr>
          <w:p w14:paraId="3229B4A9" w14:textId="7F166D37" w:rsidR="00DF2CA5" w:rsidRPr="007E57F4" w:rsidRDefault="00DF2CA5" w:rsidP="007E57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99AC6AB" w14:textId="4E1B8E3F" w:rsidR="00F2294C" w:rsidRDefault="00270E53" w:rsidP="00F2294C">
      <w:pPr>
        <w:tabs>
          <w:tab w:val="center" w:pos="4677"/>
        </w:tabs>
        <w:rPr>
          <w:rFonts w:asciiTheme="minorHAnsi" w:hAnsiTheme="minorHAnsi" w:cstheme="minorHAnsi"/>
          <w:b/>
          <w:sz w:val="22"/>
          <w:szCs w:val="22"/>
          <w:lang w:eastAsia="en-US"/>
        </w:rPr>
      </w:pPr>
      <w:r w:rsidRPr="00CA38F2">
        <w:rPr>
          <w:rFonts w:asciiTheme="minorHAnsi" w:hAnsiTheme="minorHAnsi" w:cstheme="minorHAnsi"/>
          <w:b/>
          <w:sz w:val="22"/>
          <w:szCs w:val="22"/>
          <w:lang w:eastAsia="en-US"/>
        </w:rPr>
        <w:t>Märkused:</w:t>
      </w:r>
    </w:p>
    <w:p w14:paraId="51C476CC" w14:textId="0D48526C" w:rsidR="00466042" w:rsidRPr="00CA38F2" w:rsidRDefault="00270E53" w:rsidP="0018798A">
      <w:pPr>
        <w:tabs>
          <w:tab w:val="center" w:pos="4677"/>
        </w:tabs>
        <w:rPr>
          <w:rFonts w:asciiTheme="minorHAnsi" w:hAnsiTheme="minorHAnsi" w:cstheme="minorHAnsi"/>
          <w:sz w:val="22"/>
          <w:szCs w:val="22"/>
          <w:lang w:eastAsia="en-US"/>
        </w:rPr>
      </w:pPr>
      <w:r w:rsidRPr="00CA38F2">
        <w:rPr>
          <w:rFonts w:asciiTheme="minorHAnsi" w:hAnsiTheme="minorHAnsi" w:cstheme="minorHAnsi"/>
          <w:sz w:val="22"/>
          <w:szCs w:val="22"/>
          <w:lang w:eastAsia="en-US"/>
        </w:rPr>
        <w:t>Analüüsi tulemused kehtivad analüüsiks toodud proovile.</w:t>
      </w:r>
    </w:p>
    <w:p w14:paraId="152044B1" w14:textId="77777777" w:rsidR="00DB5E3D" w:rsidRDefault="00270E53" w:rsidP="002C6803">
      <w:pPr>
        <w:tabs>
          <w:tab w:val="center" w:pos="4677"/>
        </w:tabs>
        <w:rPr>
          <w:rFonts w:asciiTheme="minorHAnsi" w:hAnsiTheme="minorHAnsi" w:cstheme="minorHAnsi"/>
          <w:sz w:val="22"/>
          <w:szCs w:val="22"/>
          <w:lang w:eastAsia="en-US"/>
        </w:rPr>
      </w:pPr>
      <w:r w:rsidRPr="00CA38F2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</w:p>
    <w:p w14:paraId="2923A163" w14:textId="77777777" w:rsidR="00DB5E3D" w:rsidRDefault="00DB5E3D" w:rsidP="002C6803">
      <w:pPr>
        <w:tabs>
          <w:tab w:val="center" w:pos="4677"/>
        </w:tabs>
        <w:rPr>
          <w:rFonts w:asciiTheme="minorHAnsi" w:hAnsiTheme="minorHAnsi" w:cstheme="minorHAnsi"/>
          <w:sz w:val="22"/>
          <w:szCs w:val="22"/>
          <w:lang w:eastAsia="en-US"/>
        </w:rPr>
      </w:pPr>
    </w:p>
    <w:p w14:paraId="32CAB160" w14:textId="1D783F5D" w:rsidR="006E757D" w:rsidRPr="0046418C" w:rsidRDefault="00270E53" w:rsidP="002C6803">
      <w:pPr>
        <w:tabs>
          <w:tab w:val="center" w:pos="4677"/>
        </w:tabs>
        <w:rPr>
          <w:rFonts w:asciiTheme="minorHAnsi" w:hAnsiTheme="minorHAnsi" w:cstheme="minorHAnsi"/>
          <w:sz w:val="22"/>
          <w:szCs w:val="22"/>
          <w:lang w:eastAsia="en-US"/>
        </w:rPr>
      </w:pPr>
      <w:r w:rsidRPr="00CA38F2">
        <w:rPr>
          <w:rFonts w:asciiTheme="minorHAnsi" w:hAnsiTheme="minorHAnsi" w:cstheme="minorHAnsi"/>
          <w:sz w:val="22"/>
          <w:szCs w:val="22"/>
          <w:lang w:eastAsia="en-US"/>
        </w:rPr>
        <w:t xml:space="preserve">      </w:t>
      </w:r>
    </w:p>
    <w:p w14:paraId="0810C1B5" w14:textId="710D2561" w:rsidR="00DE5BB0" w:rsidRDefault="00DE5BB0" w:rsidP="00DE5BB0">
      <w:pPr>
        <w:spacing w:after="1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/</w:t>
      </w:r>
      <w:r w:rsidR="00857149">
        <w:rPr>
          <w:rFonts w:asciiTheme="minorHAnsi" w:hAnsiTheme="minorHAnsi" w:cstheme="minorHAnsi"/>
          <w:sz w:val="22"/>
          <w:szCs w:val="22"/>
        </w:rPr>
        <w:t>Digitaalselt allkirjastatud</w:t>
      </w:r>
      <w:r>
        <w:rPr>
          <w:rFonts w:asciiTheme="minorHAnsi" w:hAnsiTheme="minorHAnsi" w:cstheme="minorHAnsi"/>
          <w:sz w:val="22"/>
          <w:szCs w:val="22"/>
        </w:rPr>
        <w:t xml:space="preserve">/                                              </w:t>
      </w:r>
      <w:r w:rsidR="00675E1C">
        <w:rPr>
          <w:rFonts w:asciiTheme="minorHAnsi" w:hAnsiTheme="minorHAnsi" w:cstheme="minorHAnsi"/>
          <w:sz w:val="22"/>
          <w:szCs w:val="22"/>
          <w:lang w:eastAsia="en-US"/>
        </w:rPr>
        <w:t>Katseprotokolli allkirjastamise kuupäev digiallkirjas</w:t>
      </w:r>
    </w:p>
    <w:p w14:paraId="1537D5B4" w14:textId="77777777" w:rsidR="008E472E" w:rsidRDefault="008E472E" w:rsidP="008E472E">
      <w:pPr>
        <w:rPr>
          <w:rFonts w:asciiTheme="minorHAnsi" w:hAnsiTheme="minorHAnsi" w:cstheme="minorHAnsi"/>
          <w:sz w:val="22"/>
          <w:szCs w:val="22"/>
          <w:lang w:eastAsia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en-US"/>
        </w:rPr>
        <w:t>Olga Pihl</w:t>
      </w:r>
    </w:p>
    <w:p w14:paraId="1A0E0627" w14:textId="77777777" w:rsidR="008E472E" w:rsidRDefault="008E472E" w:rsidP="008E472E">
      <w:pPr>
        <w:spacing w:after="40"/>
        <w:rPr>
          <w:rFonts w:asciiTheme="minorHAnsi" w:hAnsiTheme="minorHAnsi" w:cstheme="minorHAnsi"/>
          <w:sz w:val="22"/>
          <w:szCs w:val="22"/>
          <w:lang w:eastAsia="en-US"/>
        </w:rPr>
      </w:pPr>
      <w:r>
        <w:rPr>
          <w:rFonts w:asciiTheme="minorHAnsi" w:hAnsiTheme="minorHAnsi" w:cstheme="minorHAnsi"/>
          <w:sz w:val="22"/>
          <w:szCs w:val="22"/>
          <w:lang w:eastAsia="en-US"/>
        </w:rPr>
        <w:t xml:space="preserve">Labori juhataja </w:t>
      </w:r>
    </w:p>
    <w:p w14:paraId="7B67BB70" w14:textId="77777777" w:rsidR="008E472E" w:rsidRPr="00560A71" w:rsidRDefault="008E472E" w:rsidP="008E472E">
      <w:pPr>
        <w:tabs>
          <w:tab w:val="center" w:pos="4677"/>
        </w:tabs>
        <w:spacing w:after="1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Järveküla tee 75, Kohtla-Järve</w:t>
      </w:r>
    </w:p>
    <w:p w14:paraId="1A7D762F" w14:textId="77777777" w:rsidR="00B17F10" w:rsidRDefault="00B17F10" w:rsidP="00DE5BB0">
      <w:pPr>
        <w:rPr>
          <w:rFonts w:asciiTheme="minorHAnsi" w:hAnsiTheme="minorHAnsi" w:cstheme="minorHAnsi"/>
          <w:lang w:eastAsia="en-US"/>
        </w:rPr>
      </w:pPr>
    </w:p>
    <w:p w14:paraId="12328730" w14:textId="0042B745" w:rsidR="00DE5BB0" w:rsidRPr="00F045E6" w:rsidRDefault="00DE5BB0" w:rsidP="00DE5BB0">
      <w:pPr>
        <w:rPr>
          <w:rFonts w:asciiTheme="minorHAnsi" w:hAnsiTheme="minorHAnsi" w:cstheme="minorHAnsi"/>
          <w:lang w:eastAsia="en-US"/>
        </w:rPr>
      </w:pPr>
      <w:r w:rsidRPr="00F045E6">
        <w:rPr>
          <w:rFonts w:asciiTheme="minorHAnsi" w:hAnsiTheme="minorHAnsi" w:cstheme="minorHAnsi"/>
          <w:lang w:eastAsia="en-US"/>
        </w:rPr>
        <w:t>Virumaa kolledž</w:t>
      </w:r>
    </w:p>
    <w:p w14:paraId="3778FFA6" w14:textId="77777777" w:rsidR="00DE5BB0" w:rsidRPr="00F045E6" w:rsidRDefault="00DE5BB0" w:rsidP="00DE5BB0">
      <w:pPr>
        <w:rPr>
          <w:rFonts w:asciiTheme="minorHAnsi" w:hAnsiTheme="minorHAnsi" w:cstheme="minorHAnsi"/>
          <w:lang w:val="en-US" w:eastAsia="en-US"/>
        </w:rPr>
      </w:pPr>
      <w:r w:rsidRPr="00F045E6">
        <w:rPr>
          <w:rFonts w:asciiTheme="minorHAnsi" w:hAnsiTheme="minorHAnsi" w:cstheme="minorHAnsi"/>
          <w:lang w:eastAsia="en-US"/>
        </w:rPr>
        <w:t xml:space="preserve">Inseneriteaduskond </w:t>
      </w:r>
    </w:p>
    <w:p w14:paraId="0E378526" w14:textId="77A3CD41" w:rsidR="000F36C0" w:rsidRPr="008E472E" w:rsidRDefault="00DE5BB0" w:rsidP="008E472E">
      <w:pPr>
        <w:tabs>
          <w:tab w:val="left" w:pos="3195"/>
        </w:tabs>
        <w:rPr>
          <w:rFonts w:asciiTheme="minorHAnsi" w:hAnsiTheme="minorHAnsi" w:cstheme="minorHAnsi"/>
        </w:rPr>
      </w:pPr>
      <w:r w:rsidRPr="00F045E6">
        <w:rPr>
          <w:rFonts w:asciiTheme="minorHAnsi" w:hAnsiTheme="minorHAnsi" w:cstheme="minorHAnsi"/>
        </w:rPr>
        <w:t xml:space="preserve">Tallinna Tehnikaülikool </w:t>
      </w:r>
    </w:p>
    <w:p w14:paraId="3E9A7A86" w14:textId="54EC7453" w:rsidR="002D6F67" w:rsidRDefault="002D6F67" w:rsidP="002D6F67">
      <w:pPr>
        <w:tabs>
          <w:tab w:val="left" w:pos="1152"/>
          <w:tab w:val="left" w:pos="6150"/>
        </w:tabs>
        <w:spacing w:before="120" w:after="60"/>
        <w:jc w:val="center"/>
        <w:rPr>
          <w:rFonts w:asciiTheme="minorHAnsi" w:hAnsiTheme="minorHAnsi"/>
          <w:color w:val="A6A6A6" w:themeColor="background1" w:themeShade="A6"/>
          <w:sz w:val="22"/>
          <w:szCs w:val="22"/>
          <w:lang w:eastAsia="en-US"/>
        </w:rPr>
      </w:pPr>
      <w:r w:rsidRPr="001C2EAF">
        <w:rPr>
          <w:rFonts w:asciiTheme="minorHAnsi" w:hAnsiTheme="minorHAnsi"/>
          <w:color w:val="A6A6A6" w:themeColor="background1" w:themeShade="A6"/>
          <w:sz w:val="22"/>
          <w:szCs w:val="22"/>
          <w:lang w:eastAsia="en-US"/>
        </w:rPr>
        <w:t>Dokumendi osaline paljundamine ilma labori loata keelatud</w:t>
      </w:r>
    </w:p>
    <w:sectPr w:rsidR="002D6F67" w:rsidSect="00D04B3F">
      <w:type w:val="continuous"/>
      <w:pgSz w:w="11906" w:h="16838" w:code="9"/>
      <w:pgMar w:top="680" w:right="851" w:bottom="680" w:left="1701" w:header="454" w:footer="51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E869" w14:textId="77777777" w:rsidR="00787B17" w:rsidRDefault="00787B17">
      <w:r>
        <w:separator/>
      </w:r>
    </w:p>
  </w:endnote>
  <w:endnote w:type="continuationSeparator" w:id="0">
    <w:p w14:paraId="3847D2AB" w14:textId="77777777" w:rsidR="00787B17" w:rsidRDefault="0078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BA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4D600" w14:textId="77777777" w:rsidR="00C548F6" w:rsidRDefault="00C548F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52A627" w14:textId="77777777" w:rsidR="00C548F6" w:rsidRDefault="00C548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D54F" w14:textId="565E4D5F" w:rsidR="007B0428" w:rsidRPr="00021479" w:rsidRDefault="00466042" w:rsidP="002D6F67">
    <w:pPr>
      <w:tabs>
        <w:tab w:val="left" w:pos="1152"/>
        <w:tab w:val="left" w:pos="6150"/>
      </w:tabs>
      <w:spacing w:before="120" w:after="60"/>
      <w:rPr>
        <w:rFonts w:asciiTheme="minorHAnsi" w:hAnsiTheme="minorHAnsi"/>
        <w:color w:val="A6A6A6" w:themeColor="background1" w:themeShade="A6"/>
        <w:sz w:val="22"/>
        <w:szCs w:val="22"/>
        <w:lang w:eastAsia="en-US"/>
      </w:rPr>
    </w:pPr>
    <w:r w:rsidRPr="00D04B3F">
      <w:rPr>
        <w:color w:val="808080" w:themeColor="background1" w:themeShade="80"/>
      </w:rPr>
      <w:t xml:space="preserve">   </w:t>
    </w:r>
    <w:r w:rsidR="007C13EC">
      <w:rPr>
        <w:rFonts w:asciiTheme="minorHAnsi" w:hAnsiTheme="minorHAnsi"/>
        <w:b/>
        <w:color w:val="A6A6A6" w:themeColor="background1" w:themeShade="A6"/>
        <w:sz w:val="22"/>
        <w:szCs w:val="22"/>
      </w:rPr>
      <w:pict w14:anchorId="55E2469F">
        <v:rect id="_x0000_i1025" style="width:0;height:1.5pt" o:hralign="right" o:hrstd="t" o:hr="t" fillcolor="#a0a0a0" stroked="f"/>
      </w:pict>
    </w:r>
  </w:p>
  <w:p w14:paraId="35D3161C" w14:textId="5CB0DEAB" w:rsidR="0000455A" w:rsidRPr="007B0428" w:rsidRDefault="00466042" w:rsidP="007B0428">
    <w:pPr>
      <w:tabs>
        <w:tab w:val="center" w:pos="4153"/>
        <w:tab w:val="right" w:pos="8306"/>
      </w:tabs>
      <w:rPr>
        <w:rFonts w:ascii="Times New Roman" w:hAnsi="Times New Roman"/>
        <w:color w:val="A6A6A6"/>
        <w:sz w:val="24"/>
        <w:szCs w:val="24"/>
      </w:rPr>
    </w:pPr>
    <w:r>
      <w:rPr>
        <w:noProof/>
      </w:rPr>
      <w:drawing>
        <wp:inline distT="0" distB="0" distL="0" distR="0" wp14:anchorId="3EE278D9" wp14:editId="2B7441EB">
          <wp:extent cx="4345200" cy="6876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5200" cy="68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DE5BB0">
      <w:rPr>
        <w:rFonts w:asciiTheme="minorHAnsi" w:hAnsiTheme="minorHAnsi"/>
        <w:color w:val="A6A6A6" w:themeColor="background1" w:themeShade="A6"/>
        <w:sz w:val="22"/>
        <w:szCs w:val="22"/>
      </w:rPr>
      <w:t xml:space="preserve">                                        </w:t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fldChar w:fldCharType="begin"/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instrText xml:space="preserve"> PAGE   \* MERGEFORMAT </w:instrText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fldChar w:fldCharType="separate"/>
    </w:r>
    <w:r w:rsidR="007E57F4">
      <w:rPr>
        <w:rFonts w:asciiTheme="minorHAnsi" w:hAnsiTheme="minorHAnsi"/>
        <w:noProof/>
        <w:color w:val="A6A6A6" w:themeColor="background1" w:themeShade="A6"/>
        <w:sz w:val="22"/>
        <w:szCs w:val="22"/>
      </w:rPr>
      <w:t>1</w:t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fldChar w:fldCharType="end"/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t>(</w:t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fldChar w:fldCharType="begin"/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instrText xml:space="preserve"> NUMPAGES  </w:instrText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fldChar w:fldCharType="separate"/>
    </w:r>
    <w:r w:rsidR="007E57F4">
      <w:rPr>
        <w:rFonts w:asciiTheme="minorHAnsi" w:hAnsiTheme="minorHAnsi"/>
        <w:noProof/>
        <w:color w:val="A6A6A6" w:themeColor="background1" w:themeShade="A6"/>
        <w:sz w:val="22"/>
        <w:szCs w:val="22"/>
      </w:rPr>
      <w:t>1</w:t>
    </w:r>
    <w:r w:rsidR="00DE5BB0" w:rsidRPr="001C2EAF">
      <w:rPr>
        <w:rFonts w:asciiTheme="minorHAnsi" w:hAnsiTheme="minorHAnsi"/>
        <w:noProof/>
        <w:color w:val="A6A6A6" w:themeColor="background1" w:themeShade="A6"/>
        <w:sz w:val="22"/>
        <w:szCs w:val="22"/>
      </w:rPr>
      <w:fldChar w:fldCharType="end"/>
    </w:r>
    <w:r w:rsidR="00DE5BB0" w:rsidRPr="001C2EAF">
      <w:rPr>
        <w:rFonts w:asciiTheme="minorHAnsi" w:hAnsiTheme="minorHAnsi"/>
        <w:color w:val="A6A6A6" w:themeColor="background1" w:themeShade="A6"/>
        <w:sz w:val="22"/>
        <w:szCs w:val="22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7FD0" w14:textId="54E618A7" w:rsidR="00636773" w:rsidRPr="00FF1E0B" w:rsidRDefault="0018798A" w:rsidP="00D04B3F">
    <w:pPr>
      <w:tabs>
        <w:tab w:val="left" w:pos="1152"/>
        <w:tab w:val="left" w:pos="6150"/>
      </w:tabs>
      <w:spacing w:before="120" w:after="60"/>
      <w:rPr>
        <w:rFonts w:asciiTheme="minorHAnsi" w:hAnsiTheme="minorHAnsi"/>
        <w:color w:val="808080" w:themeColor="background1" w:themeShade="80"/>
        <w:sz w:val="22"/>
        <w:szCs w:val="22"/>
        <w:lang w:eastAsia="en-US"/>
      </w:rPr>
    </w:pPr>
    <w:r w:rsidRPr="00FF1E0B">
      <w:rPr>
        <w:rFonts w:asciiTheme="minorHAnsi" w:hAnsiTheme="minorHAnsi"/>
        <w:color w:val="808080" w:themeColor="background1" w:themeShade="80"/>
        <w:sz w:val="22"/>
        <w:szCs w:val="22"/>
      </w:rPr>
      <w:t xml:space="preserve"> </w:t>
    </w:r>
    <w:r w:rsidR="00466042" w:rsidRPr="00FF1E0B">
      <w:rPr>
        <w:rFonts w:asciiTheme="minorHAnsi" w:hAnsiTheme="minorHAnsi"/>
        <w:color w:val="808080" w:themeColor="background1" w:themeShade="80"/>
        <w:sz w:val="22"/>
        <w:szCs w:val="22"/>
      </w:rPr>
      <w:t xml:space="preserve">                       </w:t>
    </w:r>
    <w:r w:rsidR="00C311A9" w:rsidRPr="00FF1E0B">
      <w:rPr>
        <w:rFonts w:asciiTheme="minorHAnsi" w:hAnsiTheme="minorHAnsi"/>
        <w:color w:val="808080" w:themeColor="background1" w:themeShade="80"/>
        <w:sz w:val="22"/>
        <w:szCs w:val="22"/>
      </w:rPr>
      <w:t xml:space="preserve">                </w:t>
    </w:r>
    <w:r w:rsidR="007B0428" w:rsidRPr="00FF1E0B">
      <w:rPr>
        <w:rFonts w:asciiTheme="minorHAnsi" w:hAnsiTheme="minorHAnsi"/>
        <w:color w:val="808080" w:themeColor="background1" w:themeShade="80"/>
        <w:sz w:val="22"/>
        <w:szCs w:val="22"/>
        <w:lang w:eastAsia="en-US"/>
      </w:rPr>
      <w:t>Dokumendi osaline paljundamine ilma labori loata kee</w:t>
    </w:r>
    <w:r w:rsidR="00FF1E0B" w:rsidRPr="00FF1E0B">
      <w:rPr>
        <w:rFonts w:asciiTheme="minorHAnsi" w:hAnsiTheme="minorHAnsi"/>
        <w:color w:val="808080" w:themeColor="background1" w:themeShade="80"/>
        <w:sz w:val="22"/>
        <w:szCs w:val="22"/>
        <w:lang w:eastAsia="en-US"/>
      </w:rPr>
      <w:t>l</w:t>
    </w:r>
    <w:r w:rsidR="007B0428" w:rsidRPr="00FF1E0B">
      <w:rPr>
        <w:rFonts w:asciiTheme="minorHAnsi" w:hAnsiTheme="minorHAnsi"/>
        <w:color w:val="808080" w:themeColor="background1" w:themeShade="80"/>
        <w:sz w:val="22"/>
        <w:szCs w:val="22"/>
        <w:lang w:eastAsia="en-US"/>
      </w:rPr>
      <w:t>atud</w:t>
    </w:r>
  </w:p>
  <w:p w14:paraId="784D37AF" w14:textId="2DC42968" w:rsidR="007B0428" w:rsidRPr="00C311A9" w:rsidRDefault="00FF1E0B" w:rsidP="00FF1E0B">
    <w:pPr>
      <w:tabs>
        <w:tab w:val="left" w:pos="1152"/>
      </w:tabs>
      <w:rPr>
        <w:rFonts w:asciiTheme="minorHAnsi" w:hAnsiTheme="minorHAnsi"/>
        <w:sz w:val="22"/>
        <w:szCs w:val="22"/>
      </w:rPr>
    </w:pPr>
    <w:r w:rsidRPr="00FF1E0B">
      <w:rPr>
        <w:rFonts w:asciiTheme="minorHAnsi" w:hAnsiTheme="minorHAnsi"/>
        <w:color w:val="808080" w:themeColor="background1" w:themeShade="80"/>
      </w:rPr>
      <w:t xml:space="preserve">                                                                   </w:t>
    </w:r>
    <w:r w:rsidR="00636773" w:rsidRPr="00FF1E0B">
      <w:rPr>
        <w:rFonts w:asciiTheme="minorHAnsi" w:hAnsiTheme="minorHAnsi"/>
        <w:color w:val="808080" w:themeColor="background1" w:themeShade="80"/>
      </w:rPr>
      <w:t>KATSEPROTOKOLL   nr  9-5-1</w:t>
    </w:r>
    <w:r w:rsidR="00636773" w:rsidRPr="00FF1E0B">
      <w:rPr>
        <w:rFonts w:asciiTheme="minorHAnsi" w:hAnsiTheme="minorHAnsi"/>
        <w:color w:val="808080" w:themeColor="background1" w:themeShade="80"/>
        <w:lang w:val="en-US"/>
      </w:rPr>
      <w:t>/</w:t>
    </w:r>
    <w:r w:rsidR="000060A1" w:rsidRPr="00FF1E0B">
      <w:rPr>
        <w:rFonts w:asciiTheme="minorHAnsi" w:hAnsiTheme="minorHAnsi"/>
        <w:color w:val="808080" w:themeColor="background1" w:themeShade="80"/>
        <w:lang w:val="en-US"/>
      </w:rPr>
      <w:t>2</w:t>
    </w:r>
    <w:r w:rsidR="00040805">
      <w:rPr>
        <w:rFonts w:asciiTheme="minorHAnsi" w:hAnsiTheme="minorHAnsi"/>
        <w:color w:val="808080" w:themeColor="background1" w:themeShade="80"/>
        <w:lang w:val="en-US"/>
      </w:rPr>
      <w:t>3</w:t>
    </w:r>
    <w:r w:rsidR="00D04B3F">
      <w:rPr>
        <w:rFonts w:asciiTheme="minorHAnsi" w:hAnsiTheme="minorHAnsi"/>
        <w:color w:val="808080" w:themeColor="background1" w:themeShade="80"/>
        <w:lang w:val="en-US"/>
      </w:rPr>
      <w:t>6</w:t>
    </w:r>
    <w:r w:rsidR="00636773" w:rsidRPr="00FF1E0B">
      <w:rPr>
        <w:rFonts w:asciiTheme="minorHAnsi" w:hAnsiTheme="minorHAnsi"/>
        <w:color w:val="808080" w:themeColor="background1" w:themeShade="80"/>
        <w:lang w:val="en-US"/>
      </w:rPr>
      <w:t xml:space="preserve">-21   </w:t>
    </w:r>
    <w:r w:rsidR="00636773" w:rsidRPr="00FF1E0B">
      <w:rPr>
        <w:rFonts w:asciiTheme="minorHAnsi" w:hAnsiTheme="minorHAnsi"/>
        <w:color w:val="808080" w:themeColor="background1" w:themeShade="80"/>
        <w:sz w:val="22"/>
        <w:szCs w:val="22"/>
        <w:lang w:val="en-US"/>
      </w:rPr>
      <w:t xml:space="preserve">    </w:t>
    </w:r>
    <w:r w:rsidRPr="00FF1E0B">
      <w:rPr>
        <w:rFonts w:asciiTheme="minorHAnsi" w:hAnsiTheme="minorHAnsi"/>
        <w:color w:val="808080" w:themeColor="background1" w:themeShade="80"/>
        <w:sz w:val="22"/>
        <w:szCs w:val="22"/>
        <w:lang w:val="en-US"/>
      </w:rPr>
      <w:t xml:space="preserve">                                                     </w:t>
    </w:r>
    <w:r w:rsidRPr="00FF1E0B">
      <w:rPr>
        <w:rFonts w:asciiTheme="minorHAnsi" w:hAnsiTheme="minorHAnsi"/>
        <w:color w:val="808080" w:themeColor="background1" w:themeShade="80"/>
        <w:sz w:val="22"/>
        <w:szCs w:val="22"/>
      </w:rPr>
      <w:fldChar w:fldCharType="begin"/>
    </w:r>
    <w:r w:rsidRPr="00FF1E0B">
      <w:rPr>
        <w:rFonts w:asciiTheme="minorHAnsi" w:hAnsiTheme="minorHAnsi"/>
        <w:color w:val="808080" w:themeColor="background1" w:themeShade="80"/>
        <w:sz w:val="22"/>
        <w:szCs w:val="22"/>
      </w:rPr>
      <w:instrText xml:space="preserve"> PAGE   \* MERGEFORMAT </w:instrText>
    </w:r>
    <w:r w:rsidRPr="00FF1E0B">
      <w:rPr>
        <w:rFonts w:asciiTheme="minorHAnsi" w:hAnsiTheme="minorHAnsi"/>
        <w:color w:val="808080" w:themeColor="background1" w:themeShade="80"/>
        <w:sz w:val="22"/>
        <w:szCs w:val="22"/>
      </w:rPr>
      <w:fldChar w:fldCharType="separate"/>
    </w:r>
    <w:r w:rsidR="00DD52E4">
      <w:rPr>
        <w:rFonts w:asciiTheme="minorHAnsi" w:hAnsiTheme="minorHAnsi"/>
        <w:noProof/>
        <w:color w:val="808080" w:themeColor="background1" w:themeShade="80"/>
        <w:sz w:val="22"/>
        <w:szCs w:val="22"/>
      </w:rPr>
      <w:t>1</w:t>
    </w:r>
    <w:r w:rsidRPr="00FF1E0B">
      <w:rPr>
        <w:rFonts w:asciiTheme="minorHAnsi" w:hAnsiTheme="minorHAnsi"/>
        <w:noProof/>
        <w:color w:val="808080" w:themeColor="background1" w:themeShade="80"/>
        <w:sz w:val="22"/>
        <w:szCs w:val="22"/>
      </w:rPr>
      <w:fldChar w:fldCharType="end"/>
    </w:r>
    <w:r w:rsidRPr="00FF1E0B">
      <w:rPr>
        <w:rFonts w:asciiTheme="minorHAnsi" w:hAnsiTheme="minorHAnsi"/>
        <w:noProof/>
        <w:color w:val="808080" w:themeColor="background1" w:themeShade="80"/>
        <w:sz w:val="22"/>
        <w:szCs w:val="22"/>
      </w:rPr>
      <w:t>(</w:t>
    </w:r>
    <w:r w:rsidRPr="00FF1E0B">
      <w:rPr>
        <w:rFonts w:asciiTheme="minorHAnsi" w:hAnsiTheme="minorHAnsi"/>
        <w:noProof/>
        <w:color w:val="808080" w:themeColor="background1" w:themeShade="80"/>
        <w:sz w:val="22"/>
        <w:szCs w:val="22"/>
      </w:rPr>
      <w:fldChar w:fldCharType="begin"/>
    </w:r>
    <w:r w:rsidRPr="00FF1E0B">
      <w:rPr>
        <w:rFonts w:asciiTheme="minorHAnsi" w:hAnsiTheme="minorHAnsi"/>
        <w:noProof/>
        <w:color w:val="808080" w:themeColor="background1" w:themeShade="80"/>
        <w:sz w:val="22"/>
        <w:szCs w:val="22"/>
      </w:rPr>
      <w:instrText xml:space="preserve"> NUMPAGES  </w:instrText>
    </w:r>
    <w:r w:rsidRPr="00FF1E0B">
      <w:rPr>
        <w:rFonts w:asciiTheme="minorHAnsi" w:hAnsiTheme="minorHAnsi"/>
        <w:noProof/>
        <w:color w:val="808080" w:themeColor="background1" w:themeShade="80"/>
        <w:sz w:val="22"/>
        <w:szCs w:val="22"/>
      </w:rPr>
      <w:fldChar w:fldCharType="separate"/>
    </w:r>
    <w:r w:rsidR="001947A7">
      <w:rPr>
        <w:rFonts w:asciiTheme="minorHAnsi" w:hAnsiTheme="minorHAnsi"/>
        <w:noProof/>
        <w:color w:val="808080" w:themeColor="background1" w:themeShade="80"/>
        <w:sz w:val="22"/>
        <w:szCs w:val="22"/>
      </w:rPr>
      <w:t>1</w:t>
    </w:r>
    <w:r w:rsidRPr="00FF1E0B">
      <w:rPr>
        <w:rFonts w:asciiTheme="minorHAnsi" w:hAnsiTheme="minorHAnsi"/>
        <w:noProof/>
        <w:color w:val="808080" w:themeColor="background1" w:themeShade="80"/>
        <w:sz w:val="22"/>
        <w:szCs w:val="22"/>
      </w:rPr>
      <w:fldChar w:fldCharType="end"/>
    </w:r>
    <w:r w:rsidRPr="00FF1E0B">
      <w:rPr>
        <w:rFonts w:asciiTheme="minorHAnsi" w:hAnsiTheme="minorHAnsi"/>
        <w:noProof/>
        <w:color w:val="808080" w:themeColor="background1" w:themeShade="80"/>
        <w:sz w:val="22"/>
        <w:szCs w:val="22"/>
      </w:rPr>
      <w:t>)</w:t>
    </w:r>
    <w:r w:rsidR="007C13EC">
      <w:rPr>
        <w:rFonts w:asciiTheme="minorHAnsi" w:hAnsiTheme="minorHAnsi"/>
        <w:sz w:val="22"/>
        <w:szCs w:val="22"/>
      </w:rPr>
      <w:pict w14:anchorId="4E35163A">
        <v:rect id="_x0000_i1026" style="width:0;height:1.5pt" o:hralign="center" o:hrstd="t" o:hr="t" fillcolor="#a0a0a0" stroked="f"/>
      </w:pict>
    </w:r>
  </w:p>
  <w:p w14:paraId="455E2EC8" w14:textId="7E22225E" w:rsidR="00FC2D02" w:rsidRPr="0000455A" w:rsidRDefault="00466042" w:rsidP="0000455A">
    <w:pPr>
      <w:tabs>
        <w:tab w:val="center" w:pos="4153"/>
        <w:tab w:val="right" w:pos="8306"/>
      </w:tabs>
      <w:spacing w:after="300"/>
      <w:rPr>
        <w:rFonts w:ascii="Times New Roman" w:hAnsi="Times New Roman"/>
        <w:color w:val="A6A6A6"/>
        <w:sz w:val="24"/>
        <w:szCs w:val="24"/>
      </w:rPr>
    </w:pPr>
    <w:r>
      <w:rPr>
        <w:noProof/>
      </w:rPr>
      <w:drawing>
        <wp:inline distT="0" distB="0" distL="0" distR="0" wp14:anchorId="65A2A109" wp14:editId="29B893E9">
          <wp:extent cx="4344033" cy="6858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4033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F99F" w14:textId="77777777" w:rsidR="00787B17" w:rsidRDefault="00787B17">
      <w:r>
        <w:separator/>
      </w:r>
    </w:p>
  </w:footnote>
  <w:footnote w:type="continuationSeparator" w:id="0">
    <w:p w14:paraId="4DC65FBF" w14:textId="77777777" w:rsidR="00787B17" w:rsidRDefault="00787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DD1E" w14:textId="77777777" w:rsidR="00C548F6" w:rsidRDefault="00C548F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10917A" w14:textId="77777777" w:rsidR="00C548F6" w:rsidRDefault="00C548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50FE" w14:textId="77777777" w:rsidR="007D2B9F" w:rsidRDefault="007D2B9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0D3"/>
    <w:multiLevelType w:val="multilevel"/>
    <w:tmpl w:val="F31632C2"/>
    <w:lvl w:ilvl="0">
      <w:start w:val="1"/>
      <w:numFmt w:val="decimal"/>
      <w:pStyle w:val="Loetelu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" w15:restartNumberingAfterBreak="0">
    <w:nsid w:val="04D17A16"/>
    <w:multiLevelType w:val="multilevel"/>
    <w:tmpl w:val="C30AD7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space"/>
      <w:lvlText w:val="KUULATI:"/>
      <w:lvlJc w:val="left"/>
      <w:pPr>
        <w:ind w:left="0" w:firstLine="0"/>
      </w:pPr>
      <w:rPr>
        <w:rFonts w:hint="default"/>
        <w:b/>
        <w:i/>
      </w:rPr>
    </w:lvl>
    <w:lvl w:ilvl="3">
      <w:start w:val="1"/>
      <w:numFmt w:val="none"/>
      <w:suff w:val="space"/>
      <w:lvlText w:val="MATERJAL: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none"/>
      <w:suff w:val="space"/>
      <w:lvlText w:val="OTSUSTATI: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suff w:val="space"/>
      <w:lvlText w:val="%1.%2.%3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E5021EB"/>
    <w:multiLevelType w:val="multilevel"/>
    <w:tmpl w:val="38766D9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2E040D31"/>
    <w:multiLevelType w:val="multilevel"/>
    <w:tmpl w:val="0D9EB878"/>
    <w:lvl w:ilvl="0">
      <w:start w:val="1"/>
      <w:numFmt w:val="decimal"/>
      <w:pStyle w:val="Lisadeloetelu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C48626D"/>
    <w:multiLevelType w:val="multilevel"/>
    <w:tmpl w:val="4702736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448430B5"/>
    <w:multiLevelType w:val="multilevel"/>
    <w:tmpl w:val="61D0DFB2"/>
    <w:lvl w:ilvl="0">
      <w:start w:val="1"/>
      <w:numFmt w:val="decimal"/>
      <w:pStyle w:val="Pevakorrapunkt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Bodyppp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space"/>
      <w:lvlText w:val="OTSUSTATI:"/>
      <w:lvlJc w:val="left"/>
      <w:pPr>
        <w:ind w:left="0" w:firstLine="0"/>
      </w:pPr>
      <w:rPr>
        <w:rFonts w:hint="default"/>
        <w:b w:val="0"/>
        <w:i w:val="0"/>
        <w:sz w:val="24"/>
        <w:szCs w:val="24"/>
      </w:rPr>
    </w:lvl>
    <w:lvl w:ilvl="3">
      <w:start w:val="1"/>
      <w:numFmt w:val="none"/>
      <w:pStyle w:val="Bodyt"/>
      <w:suff w:val="nothing"/>
      <w:lvlText w:val="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suff w:val="space"/>
      <w:lvlText w:val="%1.%2.%3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2C3963"/>
    <w:multiLevelType w:val="multilevel"/>
    <w:tmpl w:val="C30AD7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space"/>
      <w:lvlText w:val="KUULATI:"/>
      <w:lvlJc w:val="left"/>
      <w:pPr>
        <w:ind w:left="0" w:firstLine="0"/>
      </w:pPr>
      <w:rPr>
        <w:rFonts w:hint="default"/>
        <w:b/>
        <w:i/>
      </w:rPr>
    </w:lvl>
    <w:lvl w:ilvl="3">
      <w:start w:val="1"/>
      <w:numFmt w:val="none"/>
      <w:suff w:val="space"/>
      <w:lvlText w:val="MATERJAL: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none"/>
      <w:suff w:val="space"/>
      <w:lvlText w:val="OTSUSTATI: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suff w:val="space"/>
      <w:lvlText w:val="%1.%2.%3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70F2A7B"/>
    <w:multiLevelType w:val="multilevel"/>
    <w:tmpl w:val="F97A7C5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8D4770D"/>
    <w:multiLevelType w:val="hybridMultilevel"/>
    <w:tmpl w:val="2E3C3400"/>
    <w:lvl w:ilvl="0" w:tplc="0425000B">
      <w:start w:val="1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F00F6"/>
    <w:multiLevelType w:val="multilevel"/>
    <w:tmpl w:val="64A819D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66546001"/>
    <w:multiLevelType w:val="multilevel"/>
    <w:tmpl w:val="B10489A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space"/>
      <w:lvlText w:val="OTSUSTATI:"/>
      <w:lvlJc w:val="left"/>
      <w:pPr>
        <w:ind w:left="0" w:firstLine="0"/>
      </w:pPr>
      <w:rPr>
        <w:rFonts w:hint="default"/>
        <w:b w:val="0"/>
        <w:i w:val="0"/>
        <w:sz w:val="24"/>
        <w:szCs w:val="24"/>
      </w:rPr>
    </w:lvl>
    <w:lvl w:ilvl="3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suff w:val="space"/>
      <w:lvlText w:val="%1.%2.%3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73001177"/>
    <w:multiLevelType w:val="multilevel"/>
    <w:tmpl w:val="64E4EAF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74830604"/>
    <w:multiLevelType w:val="multilevel"/>
    <w:tmpl w:val="9EA4A4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776A7C5C"/>
    <w:multiLevelType w:val="multilevel"/>
    <w:tmpl w:val="8EBC68A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90134962">
    <w:abstractNumId w:val="11"/>
  </w:num>
  <w:num w:numId="2" w16cid:durableId="157426458">
    <w:abstractNumId w:val="13"/>
  </w:num>
  <w:num w:numId="3" w16cid:durableId="1142846331">
    <w:abstractNumId w:val="2"/>
  </w:num>
  <w:num w:numId="4" w16cid:durableId="1755122608">
    <w:abstractNumId w:val="3"/>
  </w:num>
  <w:num w:numId="5" w16cid:durableId="321860768">
    <w:abstractNumId w:val="5"/>
  </w:num>
  <w:num w:numId="6" w16cid:durableId="715549966">
    <w:abstractNumId w:val="5"/>
  </w:num>
  <w:num w:numId="7" w16cid:durableId="1462965622">
    <w:abstractNumId w:val="5"/>
  </w:num>
  <w:num w:numId="8" w16cid:durableId="1110592147">
    <w:abstractNumId w:val="5"/>
  </w:num>
  <w:num w:numId="9" w16cid:durableId="1712344796">
    <w:abstractNumId w:val="1"/>
  </w:num>
  <w:num w:numId="10" w16cid:durableId="2074967392">
    <w:abstractNumId w:val="6"/>
  </w:num>
  <w:num w:numId="11" w16cid:durableId="567493919">
    <w:abstractNumId w:val="10"/>
  </w:num>
  <w:num w:numId="12" w16cid:durableId="1230574586">
    <w:abstractNumId w:val="12"/>
  </w:num>
  <w:num w:numId="13" w16cid:durableId="1297027494">
    <w:abstractNumId w:val="0"/>
  </w:num>
  <w:num w:numId="14" w16cid:durableId="1479346201">
    <w:abstractNumId w:val="7"/>
  </w:num>
  <w:num w:numId="15" w16cid:durableId="1223491817">
    <w:abstractNumId w:val="4"/>
  </w:num>
  <w:num w:numId="16" w16cid:durableId="14354082">
    <w:abstractNumId w:val="9"/>
  </w:num>
  <w:num w:numId="17" w16cid:durableId="1969511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8" w:dllVersion="513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13"/>
  <w:drawingGridVerticalSpacing w:val="113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307203" fillcolor="white">
      <v:fill color="white"/>
      <v:textbox inset=",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498"/>
    <w:rsid w:val="00002577"/>
    <w:rsid w:val="0000455A"/>
    <w:rsid w:val="000060A1"/>
    <w:rsid w:val="0001065E"/>
    <w:rsid w:val="00011A04"/>
    <w:rsid w:val="00011E0F"/>
    <w:rsid w:val="00012EAA"/>
    <w:rsid w:val="000146A6"/>
    <w:rsid w:val="000161F5"/>
    <w:rsid w:val="00021479"/>
    <w:rsid w:val="00027ABA"/>
    <w:rsid w:val="00033031"/>
    <w:rsid w:val="00035C48"/>
    <w:rsid w:val="00040805"/>
    <w:rsid w:val="00044044"/>
    <w:rsid w:val="0004613D"/>
    <w:rsid w:val="00046E7A"/>
    <w:rsid w:val="00050F62"/>
    <w:rsid w:val="00052453"/>
    <w:rsid w:val="00052F2C"/>
    <w:rsid w:val="000564D2"/>
    <w:rsid w:val="000614BF"/>
    <w:rsid w:val="00067EF9"/>
    <w:rsid w:val="00070389"/>
    <w:rsid w:val="000709A1"/>
    <w:rsid w:val="00071694"/>
    <w:rsid w:val="00074C7A"/>
    <w:rsid w:val="0007597D"/>
    <w:rsid w:val="00076E5F"/>
    <w:rsid w:val="000873C0"/>
    <w:rsid w:val="00092FED"/>
    <w:rsid w:val="000A0110"/>
    <w:rsid w:val="000A73E8"/>
    <w:rsid w:val="000B5408"/>
    <w:rsid w:val="000B7721"/>
    <w:rsid w:val="000C3861"/>
    <w:rsid w:val="000E3878"/>
    <w:rsid w:val="000E6212"/>
    <w:rsid w:val="000F36C0"/>
    <w:rsid w:val="00100E08"/>
    <w:rsid w:val="001072C2"/>
    <w:rsid w:val="00111235"/>
    <w:rsid w:val="001122F5"/>
    <w:rsid w:val="0011398A"/>
    <w:rsid w:val="00116B15"/>
    <w:rsid w:val="00123C93"/>
    <w:rsid w:val="00130E25"/>
    <w:rsid w:val="0014022E"/>
    <w:rsid w:val="00146CE4"/>
    <w:rsid w:val="00147345"/>
    <w:rsid w:val="00147AF5"/>
    <w:rsid w:val="00153210"/>
    <w:rsid w:val="00153EA4"/>
    <w:rsid w:val="00154FE9"/>
    <w:rsid w:val="001564DF"/>
    <w:rsid w:val="001632C9"/>
    <w:rsid w:val="001642C7"/>
    <w:rsid w:val="00167421"/>
    <w:rsid w:val="001719B0"/>
    <w:rsid w:val="00186FD4"/>
    <w:rsid w:val="0018798A"/>
    <w:rsid w:val="00190396"/>
    <w:rsid w:val="0019147C"/>
    <w:rsid w:val="001947A7"/>
    <w:rsid w:val="001A0F49"/>
    <w:rsid w:val="001A21AC"/>
    <w:rsid w:val="001B6828"/>
    <w:rsid w:val="001C2EAF"/>
    <w:rsid w:val="001C2FF5"/>
    <w:rsid w:val="001C3713"/>
    <w:rsid w:val="001C5D70"/>
    <w:rsid w:val="001C7740"/>
    <w:rsid w:val="001D1017"/>
    <w:rsid w:val="001D1C09"/>
    <w:rsid w:val="001D2CB6"/>
    <w:rsid w:val="001D648A"/>
    <w:rsid w:val="001E79F6"/>
    <w:rsid w:val="001F202F"/>
    <w:rsid w:val="001F6BE2"/>
    <w:rsid w:val="00202BB8"/>
    <w:rsid w:val="00205DB3"/>
    <w:rsid w:val="0020623A"/>
    <w:rsid w:val="00212CC0"/>
    <w:rsid w:val="00220E16"/>
    <w:rsid w:val="00223988"/>
    <w:rsid w:val="00226A3F"/>
    <w:rsid w:val="00231265"/>
    <w:rsid w:val="00247A04"/>
    <w:rsid w:val="00251485"/>
    <w:rsid w:val="00254F1C"/>
    <w:rsid w:val="002651C4"/>
    <w:rsid w:val="002678EB"/>
    <w:rsid w:val="00270981"/>
    <w:rsid w:val="00270E53"/>
    <w:rsid w:val="00273A51"/>
    <w:rsid w:val="00274C83"/>
    <w:rsid w:val="0027740A"/>
    <w:rsid w:val="00277509"/>
    <w:rsid w:val="00294FF6"/>
    <w:rsid w:val="002A5833"/>
    <w:rsid w:val="002B0C89"/>
    <w:rsid w:val="002B1E90"/>
    <w:rsid w:val="002C4C2F"/>
    <w:rsid w:val="002C55A5"/>
    <w:rsid w:val="002C6803"/>
    <w:rsid w:val="002D0AB1"/>
    <w:rsid w:val="002D4101"/>
    <w:rsid w:val="002D6F67"/>
    <w:rsid w:val="002F0729"/>
    <w:rsid w:val="003238C8"/>
    <w:rsid w:val="00331443"/>
    <w:rsid w:val="00335ABB"/>
    <w:rsid w:val="00340103"/>
    <w:rsid w:val="0034025A"/>
    <w:rsid w:val="003431F9"/>
    <w:rsid w:val="003432F3"/>
    <w:rsid w:val="00346498"/>
    <w:rsid w:val="00347557"/>
    <w:rsid w:val="0035149B"/>
    <w:rsid w:val="00353889"/>
    <w:rsid w:val="00353CA1"/>
    <w:rsid w:val="003551DE"/>
    <w:rsid w:val="00356D3C"/>
    <w:rsid w:val="003661B3"/>
    <w:rsid w:val="003666DE"/>
    <w:rsid w:val="003755F8"/>
    <w:rsid w:val="003844C4"/>
    <w:rsid w:val="00394D88"/>
    <w:rsid w:val="003954CA"/>
    <w:rsid w:val="0039641A"/>
    <w:rsid w:val="003A0C48"/>
    <w:rsid w:val="003A564A"/>
    <w:rsid w:val="003B086B"/>
    <w:rsid w:val="003B2BF7"/>
    <w:rsid w:val="003B6FC8"/>
    <w:rsid w:val="003C0E63"/>
    <w:rsid w:val="003D0965"/>
    <w:rsid w:val="003D6593"/>
    <w:rsid w:val="003D7B50"/>
    <w:rsid w:val="003E022E"/>
    <w:rsid w:val="003E2721"/>
    <w:rsid w:val="003E3244"/>
    <w:rsid w:val="003E5825"/>
    <w:rsid w:val="003F4C35"/>
    <w:rsid w:val="003F7DCF"/>
    <w:rsid w:val="00403ABB"/>
    <w:rsid w:val="00407857"/>
    <w:rsid w:val="00410CDC"/>
    <w:rsid w:val="00414EA9"/>
    <w:rsid w:val="00421B48"/>
    <w:rsid w:val="00431ECE"/>
    <w:rsid w:val="00442F01"/>
    <w:rsid w:val="004435C3"/>
    <w:rsid w:val="00445388"/>
    <w:rsid w:val="00452B9C"/>
    <w:rsid w:val="00454B80"/>
    <w:rsid w:val="00455B6B"/>
    <w:rsid w:val="00460682"/>
    <w:rsid w:val="0046187D"/>
    <w:rsid w:val="0046418C"/>
    <w:rsid w:val="00464D76"/>
    <w:rsid w:val="00466042"/>
    <w:rsid w:val="00470EAD"/>
    <w:rsid w:val="0048204E"/>
    <w:rsid w:val="00491A3F"/>
    <w:rsid w:val="00492E37"/>
    <w:rsid w:val="004947CA"/>
    <w:rsid w:val="00495C36"/>
    <w:rsid w:val="004A1FE2"/>
    <w:rsid w:val="004A423C"/>
    <w:rsid w:val="004A507C"/>
    <w:rsid w:val="004A7348"/>
    <w:rsid w:val="004B3899"/>
    <w:rsid w:val="004C3C6D"/>
    <w:rsid w:val="004D4095"/>
    <w:rsid w:val="004D50B4"/>
    <w:rsid w:val="004D59F4"/>
    <w:rsid w:val="004E0AAB"/>
    <w:rsid w:val="004E3462"/>
    <w:rsid w:val="004E34E4"/>
    <w:rsid w:val="004E63DF"/>
    <w:rsid w:val="004F130E"/>
    <w:rsid w:val="004F21D9"/>
    <w:rsid w:val="00506524"/>
    <w:rsid w:val="005071F0"/>
    <w:rsid w:val="0051116C"/>
    <w:rsid w:val="0051185B"/>
    <w:rsid w:val="00520A3D"/>
    <w:rsid w:val="00524039"/>
    <w:rsid w:val="00530623"/>
    <w:rsid w:val="005319F3"/>
    <w:rsid w:val="00531C43"/>
    <w:rsid w:val="00537C36"/>
    <w:rsid w:val="005404EE"/>
    <w:rsid w:val="00542D82"/>
    <w:rsid w:val="00544636"/>
    <w:rsid w:val="0055123F"/>
    <w:rsid w:val="00563BB2"/>
    <w:rsid w:val="00574EAD"/>
    <w:rsid w:val="0057600B"/>
    <w:rsid w:val="00576137"/>
    <w:rsid w:val="00581779"/>
    <w:rsid w:val="00590629"/>
    <w:rsid w:val="0059164D"/>
    <w:rsid w:val="00592CFD"/>
    <w:rsid w:val="005A2B5A"/>
    <w:rsid w:val="005A42DF"/>
    <w:rsid w:val="005B6824"/>
    <w:rsid w:val="005C16CE"/>
    <w:rsid w:val="005C3A8A"/>
    <w:rsid w:val="005D110E"/>
    <w:rsid w:val="005D2BB1"/>
    <w:rsid w:val="005E336E"/>
    <w:rsid w:val="005E64C7"/>
    <w:rsid w:val="0060349B"/>
    <w:rsid w:val="006074EE"/>
    <w:rsid w:val="006235BE"/>
    <w:rsid w:val="00625D51"/>
    <w:rsid w:val="0062629D"/>
    <w:rsid w:val="006329C8"/>
    <w:rsid w:val="0063438D"/>
    <w:rsid w:val="006362CD"/>
    <w:rsid w:val="00636773"/>
    <w:rsid w:val="00636F49"/>
    <w:rsid w:val="0063797B"/>
    <w:rsid w:val="0064255D"/>
    <w:rsid w:val="0064665F"/>
    <w:rsid w:val="006523E2"/>
    <w:rsid w:val="006609E3"/>
    <w:rsid w:val="00661E4A"/>
    <w:rsid w:val="00662697"/>
    <w:rsid w:val="0067051D"/>
    <w:rsid w:val="00670BEF"/>
    <w:rsid w:val="00671466"/>
    <w:rsid w:val="006739EE"/>
    <w:rsid w:val="00675229"/>
    <w:rsid w:val="00675E1C"/>
    <w:rsid w:val="006862B0"/>
    <w:rsid w:val="0069081D"/>
    <w:rsid w:val="0069287C"/>
    <w:rsid w:val="00693B63"/>
    <w:rsid w:val="00694CA6"/>
    <w:rsid w:val="006B16E7"/>
    <w:rsid w:val="006B69B9"/>
    <w:rsid w:val="006B6E16"/>
    <w:rsid w:val="006E24D9"/>
    <w:rsid w:val="006E757D"/>
    <w:rsid w:val="006F018F"/>
    <w:rsid w:val="006F1DB6"/>
    <w:rsid w:val="00703342"/>
    <w:rsid w:val="00703352"/>
    <w:rsid w:val="00704825"/>
    <w:rsid w:val="00705127"/>
    <w:rsid w:val="00707902"/>
    <w:rsid w:val="007112A8"/>
    <w:rsid w:val="00711F6A"/>
    <w:rsid w:val="007127FD"/>
    <w:rsid w:val="00712F41"/>
    <w:rsid w:val="00721AD0"/>
    <w:rsid w:val="007238ED"/>
    <w:rsid w:val="00731BB2"/>
    <w:rsid w:val="0073359E"/>
    <w:rsid w:val="007411B6"/>
    <w:rsid w:val="00745E7F"/>
    <w:rsid w:val="0075392D"/>
    <w:rsid w:val="00757C16"/>
    <w:rsid w:val="00770804"/>
    <w:rsid w:val="0077233E"/>
    <w:rsid w:val="0077355C"/>
    <w:rsid w:val="00776C30"/>
    <w:rsid w:val="00781263"/>
    <w:rsid w:val="00787B17"/>
    <w:rsid w:val="0079626B"/>
    <w:rsid w:val="007974A3"/>
    <w:rsid w:val="007A102A"/>
    <w:rsid w:val="007A5603"/>
    <w:rsid w:val="007B0428"/>
    <w:rsid w:val="007B2116"/>
    <w:rsid w:val="007B3DAB"/>
    <w:rsid w:val="007B5250"/>
    <w:rsid w:val="007B58FD"/>
    <w:rsid w:val="007C1147"/>
    <w:rsid w:val="007C13EC"/>
    <w:rsid w:val="007C1894"/>
    <w:rsid w:val="007C2C1C"/>
    <w:rsid w:val="007C479D"/>
    <w:rsid w:val="007C559F"/>
    <w:rsid w:val="007C55C8"/>
    <w:rsid w:val="007D1FBD"/>
    <w:rsid w:val="007D2B9F"/>
    <w:rsid w:val="007E159B"/>
    <w:rsid w:val="007E30F2"/>
    <w:rsid w:val="007E57F4"/>
    <w:rsid w:val="007F4805"/>
    <w:rsid w:val="00801AEE"/>
    <w:rsid w:val="008025BE"/>
    <w:rsid w:val="00802A79"/>
    <w:rsid w:val="008134B5"/>
    <w:rsid w:val="00815E7C"/>
    <w:rsid w:val="00822A4B"/>
    <w:rsid w:val="00823968"/>
    <w:rsid w:val="00833E8D"/>
    <w:rsid w:val="0085088E"/>
    <w:rsid w:val="008553C6"/>
    <w:rsid w:val="00857149"/>
    <w:rsid w:val="00875DD3"/>
    <w:rsid w:val="00876009"/>
    <w:rsid w:val="00877950"/>
    <w:rsid w:val="008827CF"/>
    <w:rsid w:val="00884E21"/>
    <w:rsid w:val="00884ED7"/>
    <w:rsid w:val="00895DD0"/>
    <w:rsid w:val="008B41C4"/>
    <w:rsid w:val="008B6CCA"/>
    <w:rsid w:val="008C6801"/>
    <w:rsid w:val="008D0542"/>
    <w:rsid w:val="008E2024"/>
    <w:rsid w:val="008E472E"/>
    <w:rsid w:val="008F05D5"/>
    <w:rsid w:val="00904DDC"/>
    <w:rsid w:val="00913EC6"/>
    <w:rsid w:val="00925CA1"/>
    <w:rsid w:val="00925E6F"/>
    <w:rsid w:val="009344BD"/>
    <w:rsid w:val="0094025A"/>
    <w:rsid w:val="0095052C"/>
    <w:rsid w:val="009521DA"/>
    <w:rsid w:val="009566C9"/>
    <w:rsid w:val="00960C26"/>
    <w:rsid w:val="00961376"/>
    <w:rsid w:val="0096648D"/>
    <w:rsid w:val="009730ED"/>
    <w:rsid w:val="00981498"/>
    <w:rsid w:val="00981F7C"/>
    <w:rsid w:val="00986327"/>
    <w:rsid w:val="009960BD"/>
    <w:rsid w:val="00997DCE"/>
    <w:rsid w:val="009A0847"/>
    <w:rsid w:val="009A5A1D"/>
    <w:rsid w:val="009A7B01"/>
    <w:rsid w:val="009D56ED"/>
    <w:rsid w:val="009D63CF"/>
    <w:rsid w:val="009E28F6"/>
    <w:rsid w:val="009E3B89"/>
    <w:rsid w:val="009E4C14"/>
    <w:rsid w:val="009E5B8C"/>
    <w:rsid w:val="009E68E9"/>
    <w:rsid w:val="009F12A2"/>
    <w:rsid w:val="009F3DF8"/>
    <w:rsid w:val="009F43BB"/>
    <w:rsid w:val="009F531E"/>
    <w:rsid w:val="00A059B6"/>
    <w:rsid w:val="00A111AF"/>
    <w:rsid w:val="00A169ED"/>
    <w:rsid w:val="00A259D3"/>
    <w:rsid w:val="00A340FF"/>
    <w:rsid w:val="00A53329"/>
    <w:rsid w:val="00A53F4F"/>
    <w:rsid w:val="00A70289"/>
    <w:rsid w:val="00A70DB9"/>
    <w:rsid w:val="00A7465D"/>
    <w:rsid w:val="00A76F69"/>
    <w:rsid w:val="00A97EE3"/>
    <w:rsid w:val="00AA712D"/>
    <w:rsid w:val="00AB37A3"/>
    <w:rsid w:val="00AC0ADB"/>
    <w:rsid w:val="00AC0AFE"/>
    <w:rsid w:val="00AC21DA"/>
    <w:rsid w:val="00AC3E4C"/>
    <w:rsid w:val="00AC6365"/>
    <w:rsid w:val="00AF083C"/>
    <w:rsid w:val="00AF1207"/>
    <w:rsid w:val="00B02981"/>
    <w:rsid w:val="00B05CB1"/>
    <w:rsid w:val="00B07EC5"/>
    <w:rsid w:val="00B105A6"/>
    <w:rsid w:val="00B17F10"/>
    <w:rsid w:val="00B209FF"/>
    <w:rsid w:val="00B25F6E"/>
    <w:rsid w:val="00B32F53"/>
    <w:rsid w:val="00B33470"/>
    <w:rsid w:val="00B33C29"/>
    <w:rsid w:val="00B46EC4"/>
    <w:rsid w:val="00B50F9E"/>
    <w:rsid w:val="00B62EAB"/>
    <w:rsid w:val="00B639A4"/>
    <w:rsid w:val="00B63A16"/>
    <w:rsid w:val="00B65894"/>
    <w:rsid w:val="00B7258E"/>
    <w:rsid w:val="00B752DB"/>
    <w:rsid w:val="00B95CD6"/>
    <w:rsid w:val="00BA21D9"/>
    <w:rsid w:val="00BA5DA1"/>
    <w:rsid w:val="00BA71D6"/>
    <w:rsid w:val="00BB25B0"/>
    <w:rsid w:val="00BC42B9"/>
    <w:rsid w:val="00BC4C3C"/>
    <w:rsid w:val="00BD2356"/>
    <w:rsid w:val="00BD4134"/>
    <w:rsid w:val="00BD5D68"/>
    <w:rsid w:val="00BD7444"/>
    <w:rsid w:val="00BE26BE"/>
    <w:rsid w:val="00BE2778"/>
    <w:rsid w:val="00BE333D"/>
    <w:rsid w:val="00BE5C04"/>
    <w:rsid w:val="00BF514D"/>
    <w:rsid w:val="00BF6575"/>
    <w:rsid w:val="00BF6E54"/>
    <w:rsid w:val="00C00573"/>
    <w:rsid w:val="00C00BD7"/>
    <w:rsid w:val="00C00E9B"/>
    <w:rsid w:val="00C0411C"/>
    <w:rsid w:val="00C06E89"/>
    <w:rsid w:val="00C11E8B"/>
    <w:rsid w:val="00C123DB"/>
    <w:rsid w:val="00C153AD"/>
    <w:rsid w:val="00C24562"/>
    <w:rsid w:val="00C25570"/>
    <w:rsid w:val="00C2621D"/>
    <w:rsid w:val="00C311A9"/>
    <w:rsid w:val="00C44AC2"/>
    <w:rsid w:val="00C50A17"/>
    <w:rsid w:val="00C50BBF"/>
    <w:rsid w:val="00C53036"/>
    <w:rsid w:val="00C53E5E"/>
    <w:rsid w:val="00C548F6"/>
    <w:rsid w:val="00C57B22"/>
    <w:rsid w:val="00C63F9D"/>
    <w:rsid w:val="00C733EA"/>
    <w:rsid w:val="00C74516"/>
    <w:rsid w:val="00C76226"/>
    <w:rsid w:val="00C76313"/>
    <w:rsid w:val="00C7719C"/>
    <w:rsid w:val="00C77BA7"/>
    <w:rsid w:val="00C81B5A"/>
    <w:rsid w:val="00C82E92"/>
    <w:rsid w:val="00C863DD"/>
    <w:rsid w:val="00C86791"/>
    <w:rsid w:val="00C90A08"/>
    <w:rsid w:val="00CA10B3"/>
    <w:rsid w:val="00CA2B19"/>
    <w:rsid w:val="00CA2CC9"/>
    <w:rsid w:val="00CA38F2"/>
    <w:rsid w:val="00CA4F97"/>
    <w:rsid w:val="00CB521D"/>
    <w:rsid w:val="00CB57EB"/>
    <w:rsid w:val="00CC0021"/>
    <w:rsid w:val="00CC0B21"/>
    <w:rsid w:val="00CD0DA1"/>
    <w:rsid w:val="00CD4803"/>
    <w:rsid w:val="00CD6563"/>
    <w:rsid w:val="00CE7F65"/>
    <w:rsid w:val="00CF0C76"/>
    <w:rsid w:val="00CF2602"/>
    <w:rsid w:val="00CF5A60"/>
    <w:rsid w:val="00D04B3F"/>
    <w:rsid w:val="00D0523D"/>
    <w:rsid w:val="00D13443"/>
    <w:rsid w:val="00D137EE"/>
    <w:rsid w:val="00D140F1"/>
    <w:rsid w:val="00D175D3"/>
    <w:rsid w:val="00D20BC8"/>
    <w:rsid w:val="00D22F4C"/>
    <w:rsid w:val="00D273BF"/>
    <w:rsid w:val="00D32BC3"/>
    <w:rsid w:val="00D3475C"/>
    <w:rsid w:val="00D3733C"/>
    <w:rsid w:val="00D44D29"/>
    <w:rsid w:val="00D61609"/>
    <w:rsid w:val="00D76D28"/>
    <w:rsid w:val="00D81E82"/>
    <w:rsid w:val="00D85110"/>
    <w:rsid w:val="00D86B13"/>
    <w:rsid w:val="00D86F2D"/>
    <w:rsid w:val="00D91CBF"/>
    <w:rsid w:val="00D92DC6"/>
    <w:rsid w:val="00DA3E2A"/>
    <w:rsid w:val="00DB3CCB"/>
    <w:rsid w:val="00DB5E3D"/>
    <w:rsid w:val="00DD08DB"/>
    <w:rsid w:val="00DD1457"/>
    <w:rsid w:val="00DD52E4"/>
    <w:rsid w:val="00DE5BB0"/>
    <w:rsid w:val="00DE5DA6"/>
    <w:rsid w:val="00DE6D78"/>
    <w:rsid w:val="00DF1358"/>
    <w:rsid w:val="00DF2CA5"/>
    <w:rsid w:val="00DF4389"/>
    <w:rsid w:val="00E05BD7"/>
    <w:rsid w:val="00E06E35"/>
    <w:rsid w:val="00E10178"/>
    <w:rsid w:val="00E11855"/>
    <w:rsid w:val="00E1339C"/>
    <w:rsid w:val="00E159BD"/>
    <w:rsid w:val="00E172C6"/>
    <w:rsid w:val="00E1770A"/>
    <w:rsid w:val="00E213F5"/>
    <w:rsid w:val="00E30135"/>
    <w:rsid w:val="00E31DB5"/>
    <w:rsid w:val="00E359ED"/>
    <w:rsid w:val="00E43D0A"/>
    <w:rsid w:val="00E50D4B"/>
    <w:rsid w:val="00E513C8"/>
    <w:rsid w:val="00E644C1"/>
    <w:rsid w:val="00E72D2F"/>
    <w:rsid w:val="00E85029"/>
    <w:rsid w:val="00E85707"/>
    <w:rsid w:val="00E91531"/>
    <w:rsid w:val="00E95D30"/>
    <w:rsid w:val="00EA56E9"/>
    <w:rsid w:val="00EB4955"/>
    <w:rsid w:val="00EB5912"/>
    <w:rsid w:val="00EC004D"/>
    <w:rsid w:val="00EC0C28"/>
    <w:rsid w:val="00EC1101"/>
    <w:rsid w:val="00EC5B70"/>
    <w:rsid w:val="00EC77D3"/>
    <w:rsid w:val="00EE19B1"/>
    <w:rsid w:val="00EE5CD9"/>
    <w:rsid w:val="00EE6092"/>
    <w:rsid w:val="00EE712E"/>
    <w:rsid w:val="00F03F1A"/>
    <w:rsid w:val="00F045E6"/>
    <w:rsid w:val="00F05031"/>
    <w:rsid w:val="00F11267"/>
    <w:rsid w:val="00F22660"/>
    <w:rsid w:val="00F2294C"/>
    <w:rsid w:val="00F22D8A"/>
    <w:rsid w:val="00F3233E"/>
    <w:rsid w:val="00F449BE"/>
    <w:rsid w:val="00F53587"/>
    <w:rsid w:val="00F54576"/>
    <w:rsid w:val="00F61869"/>
    <w:rsid w:val="00F64DA4"/>
    <w:rsid w:val="00F701DE"/>
    <w:rsid w:val="00F7288D"/>
    <w:rsid w:val="00F736D2"/>
    <w:rsid w:val="00F76D2A"/>
    <w:rsid w:val="00F871DC"/>
    <w:rsid w:val="00FA099E"/>
    <w:rsid w:val="00FA16FB"/>
    <w:rsid w:val="00FB05FA"/>
    <w:rsid w:val="00FB0FB5"/>
    <w:rsid w:val="00FB1B2F"/>
    <w:rsid w:val="00FB6BA4"/>
    <w:rsid w:val="00FC2D02"/>
    <w:rsid w:val="00FC465C"/>
    <w:rsid w:val="00FD155E"/>
    <w:rsid w:val="00FD23E5"/>
    <w:rsid w:val="00FD3848"/>
    <w:rsid w:val="00FD770A"/>
    <w:rsid w:val="00FD7934"/>
    <w:rsid w:val="00FE63EE"/>
    <w:rsid w:val="00FF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03" fillcolor="white">
      <v:fill color="white"/>
      <v:textbox inset=",,0"/>
    </o:shapedefaults>
    <o:shapelayout v:ext="edit">
      <o:idmap v:ext="edit" data="1"/>
    </o:shapelayout>
  </w:shapeDefaults>
  <w:decimalSymbol w:val=","/>
  <w:listSeparator w:val=";"/>
  <w14:docId w14:val="3757D171"/>
  <w15:docId w15:val="{4C575A07-2BBB-455C-80D8-BD75055A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7AF5"/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rFonts w:ascii="Arial" w:hAnsi="Arial"/>
      <w:b/>
      <w:iCs/>
      <w:sz w:val="28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17F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E159BD"/>
  </w:style>
  <w:style w:type="character" w:styleId="PageNumber">
    <w:name w:val="page number"/>
    <w:basedOn w:val="DefaultParagraphFont"/>
  </w:style>
  <w:style w:type="paragraph" w:customStyle="1" w:styleId="Kuulati">
    <w:name w:val="Kuulati"/>
    <w:basedOn w:val="BodyText"/>
    <w:rsid w:val="00FD770A"/>
    <w:pPr>
      <w:spacing w:after="120"/>
    </w:pPr>
  </w:style>
  <w:style w:type="paragraph" w:customStyle="1" w:styleId="Bodyppp">
    <w:name w:val="Bodyppp"/>
    <w:basedOn w:val="Normal"/>
    <w:rsid w:val="004A1FE2"/>
    <w:pPr>
      <w:numPr>
        <w:ilvl w:val="1"/>
        <w:numId w:val="8"/>
      </w:numPr>
      <w:tabs>
        <w:tab w:val="left" w:pos="6521"/>
      </w:tabs>
      <w:spacing w:before="80"/>
    </w:pPr>
  </w:style>
  <w:style w:type="paragraph" w:customStyle="1" w:styleId="Loetelu">
    <w:name w:val="Loetelu"/>
    <w:basedOn w:val="BodyText"/>
    <w:rsid w:val="00B62EAB"/>
    <w:pPr>
      <w:numPr>
        <w:numId w:val="13"/>
      </w:numPr>
      <w:tabs>
        <w:tab w:val="left" w:pos="227"/>
      </w:tabs>
    </w:pPr>
  </w:style>
  <w:style w:type="paragraph" w:customStyle="1" w:styleId="Bodyt">
    <w:name w:val="Bodyt"/>
    <w:basedOn w:val="BodyText"/>
    <w:rsid w:val="00153210"/>
    <w:pPr>
      <w:numPr>
        <w:ilvl w:val="3"/>
        <w:numId w:val="8"/>
      </w:num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</w:pPr>
    <w:rPr>
      <w:szCs w:val="24"/>
    </w:rPr>
  </w:style>
  <w:style w:type="paragraph" w:customStyle="1" w:styleId="Bodyt1">
    <w:name w:val="Bodyt1"/>
    <w:basedOn w:val="BodyText"/>
    <w:rsid w:val="00B62EAB"/>
  </w:style>
  <w:style w:type="paragraph" w:customStyle="1" w:styleId="Pevakorrapunkt">
    <w:name w:val="Päevakorrapunkt"/>
    <w:basedOn w:val="Normal"/>
    <w:rsid w:val="001122F5"/>
    <w:pPr>
      <w:numPr>
        <w:numId w:val="8"/>
      </w:numPr>
      <w:spacing w:before="240"/>
    </w:pPr>
    <w:rPr>
      <w:b/>
    </w:rPr>
  </w:style>
  <w:style w:type="table" w:styleId="TableGrid">
    <w:name w:val="Table Grid"/>
    <w:basedOn w:val="TableNormal"/>
    <w:rsid w:val="004E0A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adeloetelu">
    <w:name w:val="Lisadeloetelu"/>
    <w:basedOn w:val="Loetelu"/>
    <w:rsid w:val="00D3733C"/>
    <w:pPr>
      <w:numPr>
        <w:numId w:val="4"/>
      </w:numPr>
    </w:pPr>
  </w:style>
  <w:style w:type="paragraph" w:customStyle="1" w:styleId="Allkirjastajanimi">
    <w:name w:val="Allkirjastaja nimi"/>
    <w:basedOn w:val="BodyText"/>
    <w:next w:val="BodyText"/>
    <w:qFormat/>
    <w:rsid w:val="0079626B"/>
    <w:pPr>
      <w:spacing w:before="1200"/>
    </w:pPr>
  </w:style>
  <w:style w:type="paragraph" w:customStyle="1" w:styleId="Ametinimetus">
    <w:name w:val="Ametinimetus"/>
    <w:basedOn w:val="BodyText"/>
    <w:next w:val="BodyText"/>
    <w:qFormat/>
    <w:rsid w:val="0079626B"/>
    <w:pPr>
      <w:spacing w:after="600"/>
      <w:jc w:val="both"/>
    </w:pPr>
  </w:style>
  <w:style w:type="paragraph" w:customStyle="1" w:styleId="Dokumendinimetus">
    <w:name w:val="Dokumendi nimetus"/>
    <w:basedOn w:val="Normal"/>
    <w:next w:val="BodyText"/>
    <w:qFormat/>
    <w:rsid w:val="0079626B"/>
    <w:pPr>
      <w:spacing w:before="960"/>
      <w:ind w:right="4706"/>
    </w:pPr>
    <w:rPr>
      <w:caps/>
      <w:sz w:val="28"/>
    </w:rPr>
  </w:style>
  <w:style w:type="paragraph" w:customStyle="1" w:styleId="Kirjapealkiri">
    <w:name w:val="Kirjapealkiri"/>
    <w:basedOn w:val="BodyText"/>
    <w:next w:val="BodyText"/>
    <w:qFormat/>
    <w:rsid w:val="0079626B"/>
    <w:pPr>
      <w:spacing w:before="960" w:after="720"/>
      <w:jc w:val="both"/>
    </w:pPr>
  </w:style>
  <w:style w:type="paragraph" w:customStyle="1" w:styleId="Tallinn">
    <w:name w:val="Tallinn"/>
    <w:basedOn w:val="BodyText"/>
    <w:next w:val="BodyText"/>
    <w:qFormat/>
    <w:rsid w:val="0048204E"/>
    <w:pPr>
      <w:spacing w:before="80" w:after="120"/>
    </w:pPr>
  </w:style>
  <w:style w:type="paragraph" w:customStyle="1" w:styleId="Tekst">
    <w:name w:val="Tekst"/>
    <w:basedOn w:val="BodyText"/>
    <w:rsid w:val="0079626B"/>
    <w:pPr>
      <w:spacing w:after="120"/>
    </w:pPr>
  </w:style>
  <w:style w:type="paragraph" w:customStyle="1" w:styleId="Algus">
    <w:name w:val="Algus"/>
    <w:basedOn w:val="Normal"/>
    <w:next w:val="BodyText"/>
    <w:qFormat/>
    <w:rsid w:val="001122F5"/>
    <w:pPr>
      <w:spacing w:before="480" w:after="120"/>
    </w:pPr>
  </w:style>
  <w:style w:type="paragraph" w:customStyle="1" w:styleId="Nimiall">
    <w:name w:val="Nimi all"/>
    <w:basedOn w:val="Normal"/>
    <w:qFormat/>
    <w:rsid w:val="002D4101"/>
    <w:pPr>
      <w:tabs>
        <w:tab w:val="left" w:pos="5103"/>
      </w:tabs>
      <w:spacing w:before="960"/>
    </w:pPr>
  </w:style>
  <w:style w:type="paragraph" w:customStyle="1" w:styleId="Pkorras">
    <w:name w:val="Pkorras"/>
    <w:basedOn w:val="Normal"/>
    <w:next w:val="Normal"/>
    <w:qFormat/>
    <w:rsid w:val="006523E2"/>
    <w:pPr>
      <w:tabs>
        <w:tab w:val="left" w:pos="6521"/>
      </w:tabs>
      <w:spacing w:before="240"/>
    </w:pPr>
    <w:rPr>
      <w:b/>
    </w:rPr>
  </w:style>
  <w:style w:type="paragraph" w:customStyle="1" w:styleId="Paevakord">
    <w:name w:val="Paevakord"/>
    <w:basedOn w:val="Normal"/>
    <w:next w:val="Normal"/>
    <w:qFormat/>
    <w:rsid w:val="006523E2"/>
    <w:pPr>
      <w:spacing w:before="120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7D2B9F"/>
    <w:rPr>
      <w:rFonts w:ascii="Calibri" w:hAnsi="Calibri"/>
      <w:sz w:val="22"/>
      <w:lang w:eastAsia="en-US"/>
    </w:rPr>
  </w:style>
  <w:style w:type="paragraph" w:styleId="BalloonText">
    <w:name w:val="Balloon Text"/>
    <w:basedOn w:val="Normal"/>
    <w:link w:val="BalloonTextChar"/>
    <w:rsid w:val="005065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652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7345"/>
    <w:pPr>
      <w:ind w:left="720"/>
      <w:contextualSpacing/>
    </w:pPr>
  </w:style>
  <w:style w:type="character" w:styleId="Hyperlink">
    <w:name w:val="Hyperlink"/>
    <w:basedOn w:val="DefaultParagraphFont"/>
    <w:unhideWhenUsed/>
    <w:rsid w:val="00C2621D"/>
    <w:rPr>
      <w:color w:val="0563C1" w:themeColor="hyperlink"/>
      <w:u w:val="single"/>
    </w:rPr>
  </w:style>
  <w:style w:type="character" w:customStyle="1" w:styleId="BodyTextChar">
    <w:name w:val="Body Text Char"/>
    <w:basedOn w:val="DefaultParagraphFont"/>
    <w:link w:val="BodyText"/>
    <w:rsid w:val="00C2621D"/>
  </w:style>
  <w:style w:type="character" w:customStyle="1" w:styleId="x">
    <w:name w:val="x"/>
    <w:basedOn w:val="DefaultParagraphFont"/>
    <w:rsid w:val="00C2621D"/>
  </w:style>
  <w:style w:type="character" w:customStyle="1" w:styleId="Heading3Char">
    <w:name w:val="Heading 3 Char"/>
    <w:basedOn w:val="DefaultParagraphFont"/>
    <w:link w:val="Heading3"/>
    <w:semiHidden/>
    <w:rsid w:val="00B17F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ga\AppData\Local\Temp\Protoko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0E3D7-F8E2-450C-AC8C-435F81B74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Protokoll</Template>
  <TotalTime>7</TotalTime>
  <Pages>1</Pages>
  <Words>92</Words>
  <Characters>904</Characters>
  <Application>Microsoft Office Word</Application>
  <DocSecurity>0</DocSecurity>
  <Lines>90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Protokoll</vt:lpstr>
    </vt:vector>
  </TitlesOfParts>
  <Company>TTY  Informaatikainstituut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</dc:title>
  <dc:creator>Olga</dc:creator>
  <cp:lastModifiedBy>Olga Pihl</cp:lastModifiedBy>
  <cp:revision>8</cp:revision>
  <cp:lastPrinted>2023-05-23T13:07:00Z</cp:lastPrinted>
  <dcterms:created xsi:type="dcterms:W3CDTF">2024-12-17T13:45:00Z</dcterms:created>
  <dcterms:modified xsi:type="dcterms:W3CDTF">2025-10-14T08:33:00Z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X:Registered">
    <vt:lpwstr>[kuupäev]</vt:lpwstr>
  </property>
  <property fmtid="{D5CDD505-2E9C-101B-9397-08002B2CF9AE}" pid="3" name="DLX:RegistrationNo">
    <vt:lpwstr>[nr]</vt:lpwstr>
  </property>
</Properties>
</file>