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1740" w14:textId="77777777" w:rsidR="00FA099E" w:rsidRPr="00226A3F" w:rsidRDefault="0018798A">
      <w:pPr>
        <w:pStyle w:val="BodyText"/>
        <w:rPr>
          <w:rFonts w:asciiTheme="minorHAnsi" w:hAnsiTheme="minorHAnsi" w:cstheme="minorHAnsi"/>
        </w:rPr>
        <w:sectPr w:rsidR="00FA099E" w:rsidRPr="00226A3F" w:rsidSect="007B0428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type w:val="continuous"/>
          <w:pgSz w:w="11906" w:h="16838" w:code="9"/>
          <w:pgMar w:top="1871" w:right="851" w:bottom="1077" w:left="1701" w:header="454" w:footer="701" w:gutter="0"/>
          <w:cols w:space="708"/>
          <w:titlePg/>
        </w:sectPr>
      </w:pPr>
      <w:r w:rsidRPr="00226A3F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62336" behindDoc="1" locked="1" layoutInCell="1" allowOverlap="1" wp14:anchorId="77A2E222" wp14:editId="3ECA3CD2">
            <wp:simplePos x="0" y="0"/>
            <wp:positionH relativeFrom="column">
              <wp:posOffset>-126365</wp:posOffset>
            </wp:positionH>
            <wp:positionV relativeFrom="page">
              <wp:posOffset>655320</wp:posOffset>
            </wp:positionV>
            <wp:extent cx="1543050" cy="873760"/>
            <wp:effectExtent l="0" t="0" r="0" b="25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lTech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1AF" w:rsidRPr="00226A3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1" locked="1" layoutInCell="1" allowOverlap="1" wp14:anchorId="6F8C118A" wp14:editId="6B89BF62">
            <wp:simplePos x="0" y="0"/>
            <wp:positionH relativeFrom="column">
              <wp:posOffset>5915025</wp:posOffset>
            </wp:positionH>
            <wp:positionV relativeFrom="page">
              <wp:posOffset>610870</wp:posOffset>
            </wp:positionV>
            <wp:extent cx="100330" cy="154051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llinna tehnikaulikoo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8F407" w14:textId="77777777" w:rsidR="000B5408" w:rsidRPr="00226A3F" w:rsidRDefault="000B5408" w:rsidP="00147AF5">
      <w:pPr>
        <w:rPr>
          <w:rFonts w:asciiTheme="minorHAnsi" w:hAnsiTheme="minorHAnsi" w:cstheme="minorHAnsi"/>
        </w:rPr>
      </w:pPr>
    </w:p>
    <w:tbl>
      <w:tblPr>
        <w:tblW w:w="10005" w:type="dxa"/>
        <w:jc w:val="center"/>
        <w:tblLayout w:type="fixed"/>
        <w:tblLook w:val="0000" w:firstRow="0" w:lastRow="0" w:firstColumn="0" w:lastColumn="0" w:noHBand="0" w:noVBand="0"/>
      </w:tblPr>
      <w:tblGrid>
        <w:gridCol w:w="4678"/>
        <w:gridCol w:w="998"/>
        <w:gridCol w:w="278"/>
        <w:gridCol w:w="4051"/>
      </w:tblGrid>
      <w:tr w:rsidR="000B5408" w:rsidRPr="00226A3F" w14:paraId="53409626" w14:textId="77777777" w:rsidTr="00D20BC8">
        <w:trPr>
          <w:jc w:val="center"/>
        </w:trPr>
        <w:tc>
          <w:tcPr>
            <w:tcW w:w="10005" w:type="dxa"/>
            <w:gridSpan w:val="4"/>
          </w:tcPr>
          <w:p w14:paraId="45667B19" w14:textId="77777777" w:rsidR="004D0E7B" w:rsidRDefault="00506524" w:rsidP="004509E6">
            <w:pPr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</w:pP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>KÜTUSTE TEHNOLOOGIA TEADUS- JA KATSELABOR</w:t>
            </w:r>
          </w:p>
          <w:p w14:paraId="078D3DA9" w14:textId="77777777" w:rsidR="00CF0C76" w:rsidRPr="004509E6" w:rsidRDefault="00C2621D" w:rsidP="004509E6">
            <w:pPr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ab/>
            </w:r>
          </w:p>
          <w:p w14:paraId="50832C20" w14:textId="3B76AB25" w:rsidR="000B5408" w:rsidRPr="006856C7" w:rsidRDefault="00BF6575" w:rsidP="00722AD7">
            <w:pPr>
              <w:spacing w:after="120"/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</w:pP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 xml:space="preserve">KATSEPROTOKOLL nr </w:t>
            </w:r>
            <w:r w:rsidR="000B5408" w:rsidRPr="00226A3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>9-5-1/</w:t>
            </w:r>
            <w:r w:rsidR="003D56B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>009</w:t>
            </w:r>
            <w:r w:rsidR="000B5408" w:rsidRPr="00226A3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>-</w:t>
            </w:r>
            <w:r w:rsidR="00B7258E" w:rsidRPr="00226A3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>2</w:t>
            </w:r>
            <w:r w:rsidR="003D56BF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>5</w:t>
            </w:r>
            <w:r w:rsidR="004D0E7B">
              <w:rPr>
                <w:rFonts w:asciiTheme="minorHAnsi" w:hAnsiTheme="minorHAnsi" w:cstheme="minorHAnsi"/>
                <w:b/>
                <w:sz w:val="22"/>
                <w:szCs w:val="22"/>
                <w:lang w:val="en-GB" w:eastAsia="en-US"/>
              </w:rPr>
              <w:t xml:space="preserve"> </w:t>
            </w:r>
          </w:p>
        </w:tc>
      </w:tr>
      <w:tr w:rsidR="009E5B8C" w:rsidRPr="00226A3F" w14:paraId="0F8D09E6" w14:textId="77777777" w:rsidTr="00426194">
        <w:trPr>
          <w:cantSplit/>
          <w:trHeight w:val="345"/>
          <w:jc w:val="center"/>
        </w:trPr>
        <w:tc>
          <w:tcPr>
            <w:tcW w:w="56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BFBFBF" w:themeColor="background1" w:themeShade="BF"/>
              <w:right w:val="single" w:sz="4" w:space="0" w:color="FFFFFF"/>
            </w:tcBorders>
            <w:tcMar>
              <w:right w:w="0" w:type="dxa"/>
            </w:tcMar>
          </w:tcPr>
          <w:p w14:paraId="6FCD176E" w14:textId="77777777" w:rsidR="009E5B8C" w:rsidRPr="00226A3F" w:rsidRDefault="009E5B8C" w:rsidP="000B5408">
            <w:pPr>
              <w:spacing w:before="60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  <w:t>PROOVID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FFFFFF"/>
              <w:bottom w:val="single" w:sz="4" w:space="0" w:color="BFBFBF" w:themeColor="background1" w:themeShade="BF"/>
              <w:right w:val="single" w:sz="4" w:space="0" w:color="auto"/>
            </w:tcBorders>
          </w:tcPr>
          <w:p w14:paraId="2A08B8D2" w14:textId="77777777" w:rsidR="009E5B8C" w:rsidRPr="00226A3F" w:rsidRDefault="009E5B8C" w:rsidP="000B5408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  <w:p w14:paraId="2BA70C75" w14:textId="77777777" w:rsidR="009E5B8C" w:rsidRPr="00226A3F" w:rsidRDefault="009E5B8C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0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95B8E0" w14:textId="40B46F5F" w:rsidR="00B65894" w:rsidRPr="00226A3F" w:rsidRDefault="009E5B8C" w:rsidP="00B65894">
            <w:pPr>
              <w:spacing w:before="6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  <w:t>TELLIJA</w:t>
            </w:r>
            <w:r w:rsidRPr="00226A3F">
              <w:rPr>
                <w:rFonts w:asciiTheme="minorHAnsi" w:hAnsiTheme="minorHAnsi" w:cstheme="minorHAnsi"/>
                <w:color w:val="FFFFFF"/>
                <w:sz w:val="22"/>
                <w:szCs w:val="22"/>
                <w:lang w:eastAsia="en-US"/>
              </w:rPr>
              <w:t xml:space="preserve"> 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</w:t>
            </w:r>
            <w:r w:rsidR="00B7258E"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</w:t>
            </w:r>
            <w:r w:rsidR="00A53329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  </w:t>
            </w:r>
          </w:p>
          <w:p w14:paraId="04E23116" w14:textId="77777777" w:rsidR="00B65894" w:rsidRPr="00226A3F" w:rsidRDefault="00B65894" w:rsidP="00B65894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</w:p>
          <w:p w14:paraId="3193D485" w14:textId="4BD6AA42" w:rsidR="00B65894" w:rsidRPr="00226A3F" w:rsidRDefault="0018798A" w:rsidP="005A41FB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Aadress          </w:t>
            </w:r>
            <w:r w:rsidR="00D31FAC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</w:p>
          <w:p w14:paraId="0F4CB2AF" w14:textId="65215C16" w:rsidR="00B65894" w:rsidRPr="00226A3F" w:rsidRDefault="00B65894" w:rsidP="00B65894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GB"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Registrikood  </w:t>
            </w:r>
            <w:r w:rsidR="00E95D30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</w:p>
          <w:p w14:paraId="0C6F982D" w14:textId="77777777" w:rsidR="00B65894" w:rsidRPr="00226A3F" w:rsidRDefault="00B65894" w:rsidP="00B65894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02DBD75" w14:textId="054E7FE5" w:rsidR="000F0F17" w:rsidRPr="00226A3F" w:rsidRDefault="000F0F17" w:rsidP="000F0F1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  <w:t xml:space="preserve">Kontaktisik     </w:t>
            </w:r>
          </w:p>
          <w:p w14:paraId="65C9F370" w14:textId="2F8D2678" w:rsidR="009E5B8C" w:rsidRPr="005461A3" w:rsidRDefault="000F0F17" w:rsidP="000F0F17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color w:val="000000"/>
                <w:sz w:val="22"/>
                <w:szCs w:val="22"/>
                <w:lang w:val="fi-FI" w:eastAsia="en-US"/>
              </w:rPr>
              <w:t xml:space="preserve">e-mail      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fi-FI" w:eastAsia="en-US"/>
              </w:rPr>
              <w:t xml:space="preserve">      </w:t>
            </w:r>
          </w:p>
        </w:tc>
      </w:tr>
      <w:tr w:rsidR="00B7258E" w:rsidRPr="00226A3F" w14:paraId="501FB651" w14:textId="77777777" w:rsidTr="00426194">
        <w:trPr>
          <w:cantSplit/>
          <w:trHeight w:val="206"/>
          <w:jc w:val="center"/>
        </w:trPr>
        <w:tc>
          <w:tcPr>
            <w:tcW w:w="4678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right w:w="0" w:type="dxa"/>
            </w:tcMar>
          </w:tcPr>
          <w:p w14:paraId="30C179D9" w14:textId="77777777" w:rsidR="00B7258E" w:rsidRPr="00226A3F" w:rsidRDefault="00B7258E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b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Nimetus</w:t>
            </w:r>
          </w:p>
        </w:tc>
        <w:tc>
          <w:tcPr>
            <w:tcW w:w="127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</w:tcPr>
          <w:p w14:paraId="096C43A4" w14:textId="77777777" w:rsidR="00B7258E" w:rsidRPr="00226A3F" w:rsidRDefault="0018798A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b/>
                <w:sz w:val="22"/>
                <w:szCs w:val="22"/>
                <w:lang w:val="en-US" w:eastAsia="en-US"/>
              </w:rPr>
            </w:pP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Reg</w:t>
            </w:r>
            <w:r w:rsidR="00B7258E"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. n</w:t>
            </w:r>
            <w:r w:rsidRPr="00226A3F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405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6B9AD6" w14:textId="77777777" w:rsidR="00B7258E" w:rsidRPr="00226A3F" w:rsidRDefault="00B7258E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755014" w:rsidRPr="00226A3F" w14:paraId="406932DC" w14:textId="77777777" w:rsidTr="006A7EFC">
        <w:trPr>
          <w:cantSplit/>
          <w:trHeight w:val="96"/>
          <w:jc w:val="center"/>
        </w:trPr>
        <w:tc>
          <w:tcPr>
            <w:tcW w:w="4678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right w:w="0" w:type="dxa"/>
            </w:tcMar>
            <w:vAlign w:val="center"/>
          </w:tcPr>
          <w:p w14:paraId="6BA23291" w14:textId="4CCB62B9" w:rsidR="00755014" w:rsidRDefault="00755014" w:rsidP="0075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87AC928" w14:textId="50C265E2" w:rsidR="00755014" w:rsidRDefault="00755014" w:rsidP="007550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0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83CD56" w14:textId="77777777" w:rsidR="00755014" w:rsidRPr="00226A3F" w:rsidRDefault="00755014" w:rsidP="00755014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755014" w:rsidRPr="00226A3F" w14:paraId="3317BBFA" w14:textId="77777777" w:rsidTr="00755014">
        <w:trPr>
          <w:cantSplit/>
          <w:trHeight w:val="150"/>
          <w:jc w:val="center"/>
        </w:trPr>
        <w:tc>
          <w:tcPr>
            <w:tcW w:w="4678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right w:w="0" w:type="dxa"/>
            </w:tcMar>
            <w:vAlign w:val="center"/>
          </w:tcPr>
          <w:p w14:paraId="1ED0FADD" w14:textId="0DFE8A2D" w:rsidR="00755014" w:rsidRDefault="00755014" w:rsidP="0075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234BB10" w14:textId="319721F5" w:rsidR="00755014" w:rsidRDefault="00755014" w:rsidP="007550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0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F9394A" w14:textId="77777777" w:rsidR="00755014" w:rsidRPr="00226A3F" w:rsidRDefault="00755014" w:rsidP="00755014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755014" w:rsidRPr="00226A3F" w14:paraId="1E7EC347" w14:textId="77777777" w:rsidTr="00722AD7">
        <w:trPr>
          <w:cantSplit/>
          <w:trHeight w:val="105"/>
          <w:jc w:val="center"/>
        </w:trPr>
        <w:tc>
          <w:tcPr>
            <w:tcW w:w="4678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right w:w="0" w:type="dxa"/>
            </w:tcMar>
            <w:vAlign w:val="center"/>
          </w:tcPr>
          <w:p w14:paraId="6A11C71F" w14:textId="32181ED4" w:rsidR="00755014" w:rsidRDefault="00755014" w:rsidP="007550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10EF1D" w14:textId="79078F79" w:rsidR="00755014" w:rsidRDefault="00755014" w:rsidP="007550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0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B2193A" w14:textId="77777777" w:rsidR="00755014" w:rsidRPr="00226A3F" w:rsidRDefault="00755014" w:rsidP="00755014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3D56BF" w:rsidRPr="00226A3F" w14:paraId="7689E652" w14:textId="77777777" w:rsidTr="003D56BF">
        <w:trPr>
          <w:cantSplit/>
          <w:trHeight w:val="428"/>
          <w:jc w:val="center"/>
        </w:trPr>
        <w:tc>
          <w:tcPr>
            <w:tcW w:w="5954" w:type="dxa"/>
            <w:gridSpan w:val="3"/>
            <w:tcBorders>
              <w:top w:val="single" w:sz="4" w:space="0" w:color="BFBFBF" w:themeColor="background1" w:themeShade="BF"/>
              <w:left w:val="single" w:sz="4" w:space="0" w:color="auto"/>
              <w:right w:val="single" w:sz="4" w:space="0" w:color="auto"/>
            </w:tcBorders>
            <w:tcMar>
              <w:right w:w="0" w:type="dxa"/>
            </w:tcMar>
            <w:vAlign w:val="center"/>
          </w:tcPr>
          <w:p w14:paraId="1A7719A8" w14:textId="4768D548" w:rsidR="003D56BF" w:rsidRDefault="003D56BF" w:rsidP="003200B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0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200C6F" w14:textId="77777777" w:rsidR="003D56BF" w:rsidRPr="00226A3F" w:rsidRDefault="003D56BF" w:rsidP="003200B5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  <w:tr w:rsidR="009E5B8C" w:rsidRPr="00226A3F" w14:paraId="46B22D72" w14:textId="77777777" w:rsidTr="00426194">
        <w:trPr>
          <w:cantSplit/>
          <w:trHeight w:val="658"/>
          <w:jc w:val="center"/>
        </w:trPr>
        <w:tc>
          <w:tcPr>
            <w:tcW w:w="567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FFFFFF"/>
            </w:tcBorders>
            <w:tcMar>
              <w:right w:w="0" w:type="dxa"/>
            </w:tcMar>
          </w:tcPr>
          <w:p w14:paraId="6F6973F5" w14:textId="77777777" w:rsidR="003200B5" w:rsidRDefault="003200B5" w:rsidP="009E5B8C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</w:p>
          <w:p w14:paraId="3B926E06" w14:textId="77777777" w:rsidR="006A3A9B" w:rsidRDefault="009E5B8C" w:rsidP="009E5B8C">
            <w:pPr>
              <w:rPr>
                <w:rFonts w:asciiTheme="minorHAnsi" w:hAnsiTheme="minorHAnsi" w:cstheme="minorHAnsi"/>
                <w:sz w:val="22"/>
                <w:szCs w:val="22"/>
                <w:lang w:val="en-GB"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Proovivõtt          </w:t>
            </w:r>
            <w:r w:rsidR="004E3462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</w:t>
            </w:r>
            <w:r w:rsidR="006A3A9B" w:rsidRPr="006A3A9B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   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Proov</w:t>
            </w:r>
            <w:r w:rsidR="0018798A"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otse  </w:t>
            </w:r>
            <w:proofErr w:type="spellStart"/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kliend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val="en-GB" w:eastAsia="en-US"/>
              </w:rPr>
              <w:t>ilt</w:t>
            </w:r>
            <w:proofErr w:type="spellEnd"/>
          </w:p>
          <w:p w14:paraId="7B93A4EF" w14:textId="34577B0E" w:rsidR="009E5B8C" w:rsidRPr="006A3A9B" w:rsidRDefault="00B7258E" w:rsidP="009E5B8C">
            <w:pPr>
              <w:rPr>
                <w:rFonts w:asciiTheme="minorHAnsi" w:hAnsiTheme="minorHAnsi" w:cstheme="minorHAnsi"/>
                <w:sz w:val="22"/>
                <w:szCs w:val="22"/>
                <w:lang w:val="en-GB"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Laborisse tulek    </w:t>
            </w:r>
            <w:r w:rsidR="006A3A9B" w:rsidRPr="006A3A9B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    </w:t>
            </w:r>
            <w:r w:rsidR="006A7EFC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14</w:t>
            </w:r>
            <w:r w:rsidR="00756BA9" w:rsidRPr="00C0119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01</w:t>
            </w:r>
            <w:r w:rsidR="00756BA9" w:rsidRPr="00C0119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.202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5</w:t>
            </w:r>
          </w:p>
          <w:p w14:paraId="6A2B4CF9" w14:textId="01A93A71" w:rsidR="009E5B8C" w:rsidRPr="00226A3F" w:rsidRDefault="009E5B8C" w:rsidP="000B5408">
            <w:pP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Analüüsi algus </w:t>
            </w:r>
            <w:r w:rsidR="00B7258E"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  </w:t>
            </w:r>
            <w:r w:rsidR="006A3A9B" w:rsidRPr="008D7F9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    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14</w:t>
            </w:r>
            <w:r w:rsidR="00755014" w:rsidRPr="00C0119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01</w:t>
            </w:r>
            <w:r w:rsidR="00755014" w:rsidRPr="00C0119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.202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5</w:t>
            </w:r>
          </w:p>
          <w:p w14:paraId="1A34D8E2" w14:textId="3714F532" w:rsidR="009E5B8C" w:rsidRPr="00226A3F" w:rsidRDefault="009E5B8C" w:rsidP="0018189B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Analüüsi </w:t>
            </w:r>
            <w:r w:rsidRPr="00C123DB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lõpp</w:t>
            </w:r>
            <w:r w:rsidRPr="00226A3F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      </w:t>
            </w:r>
            <w:r w:rsidR="006A3A9B" w:rsidRPr="008D7F97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    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16</w:t>
            </w:r>
            <w:r w:rsidR="00755014" w:rsidRPr="00C0119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01</w:t>
            </w:r>
            <w:r w:rsidR="00755014" w:rsidRPr="00C01193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.202</w:t>
            </w:r>
            <w:r w:rsidR="00755014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78" w:type="dxa"/>
            <w:tcBorders>
              <w:left w:val="single" w:sz="4" w:space="0" w:color="FFFFFF"/>
              <w:bottom w:val="single" w:sz="4" w:space="0" w:color="auto"/>
              <w:right w:val="single" w:sz="4" w:space="0" w:color="auto"/>
            </w:tcBorders>
          </w:tcPr>
          <w:p w14:paraId="78710335" w14:textId="77777777" w:rsidR="009E5B8C" w:rsidRPr="00226A3F" w:rsidRDefault="009E5B8C" w:rsidP="000B5408">
            <w:pPr>
              <w:tabs>
                <w:tab w:val="left" w:pos="2332"/>
              </w:tabs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0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EF6F" w14:textId="77777777" w:rsidR="009E5B8C" w:rsidRPr="00226A3F" w:rsidRDefault="009E5B8C" w:rsidP="000B5408">
            <w:pPr>
              <w:spacing w:before="60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eastAsia="en-US"/>
              </w:rPr>
            </w:pPr>
          </w:p>
        </w:tc>
      </w:tr>
    </w:tbl>
    <w:p w14:paraId="3C864A20" w14:textId="77777777" w:rsidR="00E7608B" w:rsidRDefault="00E7608B" w:rsidP="009E5B8C">
      <w:pPr>
        <w:rPr>
          <w:rFonts w:asciiTheme="minorHAnsi" w:hAnsiTheme="minorHAnsi" w:cstheme="minorHAnsi"/>
          <w:b/>
          <w:sz w:val="22"/>
          <w:szCs w:val="22"/>
          <w:lang w:val="en-GB" w:eastAsia="en-US"/>
        </w:rPr>
      </w:pPr>
    </w:p>
    <w:p w14:paraId="06D6940E" w14:textId="77777777" w:rsidR="00DC0BF4" w:rsidRPr="00226A3F" w:rsidRDefault="00270E53" w:rsidP="009E5B8C">
      <w:pPr>
        <w:rPr>
          <w:rFonts w:asciiTheme="minorHAnsi" w:hAnsiTheme="minorHAnsi" w:cstheme="minorHAnsi"/>
          <w:b/>
          <w:sz w:val="22"/>
          <w:szCs w:val="22"/>
          <w:lang w:val="en-GB" w:eastAsia="en-US"/>
        </w:rPr>
      </w:pPr>
      <w:proofErr w:type="spellStart"/>
      <w:r w:rsidRPr="00226A3F">
        <w:rPr>
          <w:rFonts w:asciiTheme="minorHAnsi" w:hAnsiTheme="minorHAnsi" w:cstheme="minorHAnsi"/>
          <w:b/>
          <w:sz w:val="22"/>
          <w:szCs w:val="22"/>
          <w:lang w:val="en-GB" w:eastAsia="en-US"/>
        </w:rPr>
        <w:t>Analüüsi</w:t>
      </w:r>
      <w:proofErr w:type="spellEnd"/>
      <w:r w:rsidRPr="00226A3F">
        <w:rPr>
          <w:rFonts w:asciiTheme="minorHAnsi" w:hAnsiTheme="minorHAnsi" w:cstheme="minorHAnsi"/>
          <w:b/>
          <w:sz w:val="22"/>
          <w:szCs w:val="22"/>
          <w:lang w:val="en-GB" w:eastAsia="en-US"/>
        </w:rPr>
        <w:t xml:space="preserve"> </w:t>
      </w:r>
      <w:proofErr w:type="spellStart"/>
      <w:r w:rsidRPr="00226A3F">
        <w:rPr>
          <w:rFonts w:asciiTheme="minorHAnsi" w:hAnsiTheme="minorHAnsi" w:cstheme="minorHAnsi"/>
          <w:b/>
          <w:sz w:val="22"/>
          <w:szCs w:val="22"/>
          <w:lang w:val="en-GB" w:eastAsia="en-US"/>
        </w:rPr>
        <w:t>tulemused</w:t>
      </w:r>
      <w:proofErr w:type="spellEnd"/>
      <w:r w:rsidRPr="00226A3F">
        <w:rPr>
          <w:rFonts w:asciiTheme="minorHAnsi" w:hAnsiTheme="minorHAnsi" w:cstheme="minorHAnsi"/>
          <w:b/>
          <w:sz w:val="22"/>
          <w:szCs w:val="22"/>
          <w:lang w:val="en-GB" w:eastAsia="en-US"/>
        </w:rPr>
        <w:t>:</w:t>
      </w:r>
    </w:p>
    <w:p w14:paraId="70FA9C2C" w14:textId="77777777" w:rsidR="00082C4A" w:rsidRDefault="00082C4A" w:rsidP="00F95924">
      <w:pPr>
        <w:tabs>
          <w:tab w:val="center" w:pos="4677"/>
        </w:tabs>
        <w:rPr>
          <w:rFonts w:asciiTheme="minorHAnsi" w:hAnsiTheme="minorHAnsi" w:cstheme="minorHAnsi"/>
          <w:b/>
          <w:color w:val="000000"/>
          <w:sz w:val="22"/>
          <w:szCs w:val="22"/>
          <w:lang w:eastAsia="en-US"/>
        </w:rPr>
      </w:pP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80"/>
        <w:gridCol w:w="2068"/>
        <w:gridCol w:w="1701"/>
        <w:gridCol w:w="1368"/>
        <w:gridCol w:w="1368"/>
        <w:gridCol w:w="1368"/>
      </w:tblGrid>
      <w:tr w:rsidR="007F419B" w:rsidRPr="00082C4A" w14:paraId="22945D05" w14:textId="77777777" w:rsidTr="007F419B">
        <w:trPr>
          <w:cantSplit/>
          <w:trHeight w:val="442"/>
          <w:tblHeader/>
          <w:jc w:val="center"/>
        </w:trPr>
        <w:tc>
          <w:tcPr>
            <w:tcW w:w="2180" w:type="dxa"/>
            <w:vMerge w:val="restart"/>
            <w:vAlign w:val="center"/>
          </w:tcPr>
          <w:p w14:paraId="594641F0" w14:textId="77777777" w:rsidR="007F419B" w:rsidRPr="00082C4A" w:rsidRDefault="007F419B" w:rsidP="00082C4A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val="en-GB" w:eastAsia="en-US"/>
              </w:rPr>
            </w:pPr>
            <w:r w:rsidRPr="00082C4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  <w:t>Kvaliteedinäitaja</w:t>
            </w:r>
          </w:p>
        </w:tc>
        <w:tc>
          <w:tcPr>
            <w:tcW w:w="2068" w:type="dxa"/>
            <w:vMerge w:val="restart"/>
            <w:vAlign w:val="center"/>
          </w:tcPr>
          <w:p w14:paraId="775C7B10" w14:textId="77777777" w:rsidR="007F419B" w:rsidRPr="00082C4A" w:rsidRDefault="007F419B" w:rsidP="00082C4A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  <w:r w:rsidRPr="00082C4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  <w:t>Katsemeetod</w:t>
            </w:r>
          </w:p>
        </w:tc>
        <w:tc>
          <w:tcPr>
            <w:tcW w:w="1701" w:type="dxa"/>
            <w:vMerge w:val="restart"/>
            <w:vAlign w:val="center"/>
          </w:tcPr>
          <w:p w14:paraId="31E9FDB7" w14:textId="77777777" w:rsidR="007F419B" w:rsidRPr="00082C4A" w:rsidRDefault="007F419B" w:rsidP="00082C4A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082C4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  <w:t>Mõõtühik</w:t>
            </w:r>
          </w:p>
        </w:tc>
        <w:tc>
          <w:tcPr>
            <w:tcW w:w="4104" w:type="dxa"/>
            <w:gridSpan w:val="3"/>
            <w:vAlign w:val="center"/>
          </w:tcPr>
          <w:p w14:paraId="78B71458" w14:textId="77777777" w:rsidR="007F419B" w:rsidRPr="00082C4A" w:rsidRDefault="007F419B" w:rsidP="00082C4A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082C4A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  <w:t>Katsetulemused</w:t>
            </w:r>
          </w:p>
        </w:tc>
      </w:tr>
      <w:tr w:rsidR="007F419B" w:rsidRPr="00082C4A" w14:paraId="08E52ADC" w14:textId="77777777" w:rsidTr="007C127E">
        <w:trPr>
          <w:cantSplit/>
          <w:trHeight w:val="428"/>
          <w:tblHeader/>
          <w:jc w:val="center"/>
        </w:trPr>
        <w:tc>
          <w:tcPr>
            <w:tcW w:w="2180" w:type="dxa"/>
            <w:vMerge/>
            <w:vAlign w:val="center"/>
          </w:tcPr>
          <w:p w14:paraId="30C155C5" w14:textId="77777777" w:rsidR="007F419B" w:rsidRPr="00082C4A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068" w:type="dxa"/>
            <w:vMerge/>
            <w:vAlign w:val="center"/>
          </w:tcPr>
          <w:p w14:paraId="04042EF3" w14:textId="77777777" w:rsidR="007F419B" w:rsidRPr="00082C4A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  <w:vAlign w:val="center"/>
          </w:tcPr>
          <w:p w14:paraId="2F89E596" w14:textId="77777777" w:rsidR="007F419B" w:rsidRPr="00082C4A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4104" w:type="dxa"/>
            <w:gridSpan w:val="3"/>
            <w:tcBorders>
              <w:top w:val="single" w:sz="4" w:space="0" w:color="BFBFBF" w:themeColor="background1" w:themeShade="BF"/>
              <w:left w:val="single" w:sz="4" w:space="0" w:color="auto"/>
            </w:tcBorders>
            <w:vAlign w:val="center"/>
          </w:tcPr>
          <w:p w14:paraId="54B6EE6A" w14:textId="55099EDC" w:rsidR="007F419B" w:rsidRPr="00C40E54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color w:val="000000"/>
                <w:lang w:eastAsia="en-US"/>
              </w:rPr>
            </w:pPr>
          </w:p>
        </w:tc>
      </w:tr>
      <w:tr w:rsidR="007F419B" w:rsidRPr="00082C4A" w14:paraId="57C519F1" w14:textId="77777777" w:rsidTr="007F419B">
        <w:trPr>
          <w:cantSplit/>
          <w:trHeight w:val="780"/>
          <w:tblHeader/>
          <w:jc w:val="center"/>
        </w:trPr>
        <w:tc>
          <w:tcPr>
            <w:tcW w:w="2180" w:type="dxa"/>
            <w:vMerge/>
            <w:vAlign w:val="center"/>
          </w:tcPr>
          <w:p w14:paraId="267C5EC1" w14:textId="77777777" w:rsidR="007F419B" w:rsidRPr="00082C4A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068" w:type="dxa"/>
            <w:vMerge/>
            <w:vAlign w:val="center"/>
          </w:tcPr>
          <w:p w14:paraId="0C4BD002" w14:textId="77777777" w:rsidR="007F419B" w:rsidRPr="00082C4A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Merge/>
            <w:vAlign w:val="center"/>
          </w:tcPr>
          <w:p w14:paraId="5377918D" w14:textId="77777777" w:rsidR="007F419B" w:rsidRPr="00082C4A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17AA3C" w14:textId="265A0867" w:rsidR="007F419B" w:rsidRPr="00C40E54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color w:val="000000"/>
                <w:lang w:eastAsia="en-US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EA9BBB" w14:textId="0C1896B3" w:rsidR="007F419B" w:rsidRPr="00C40E54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color w:val="000000"/>
                <w:lang w:eastAsia="en-US"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655043" w14:textId="6D2052E2" w:rsidR="007F419B" w:rsidRPr="00C40E54" w:rsidRDefault="007F419B" w:rsidP="00C40E54">
            <w:pPr>
              <w:tabs>
                <w:tab w:val="center" w:pos="4677"/>
              </w:tabs>
              <w:jc w:val="center"/>
              <w:rPr>
                <w:rFonts w:asciiTheme="minorHAnsi" w:hAnsiTheme="minorHAnsi" w:cstheme="minorHAnsi"/>
                <w:color w:val="000000"/>
                <w:lang w:eastAsia="en-US"/>
              </w:rPr>
            </w:pPr>
          </w:p>
        </w:tc>
      </w:tr>
      <w:tr w:rsidR="00E370C4" w:rsidRPr="00082C4A" w14:paraId="3AD18DBE" w14:textId="77777777" w:rsidTr="007F419B">
        <w:trPr>
          <w:cantSplit/>
          <w:trHeight w:val="666"/>
          <w:tblHeader/>
          <w:jc w:val="center"/>
        </w:trPr>
        <w:tc>
          <w:tcPr>
            <w:tcW w:w="2180" w:type="dxa"/>
            <w:vAlign w:val="center"/>
          </w:tcPr>
          <w:p w14:paraId="5AA9DEEF" w14:textId="77777777" w:rsidR="00E370C4" w:rsidRPr="00A96F7E" w:rsidRDefault="00E370C4" w:rsidP="00E370C4">
            <w:pPr>
              <w:spacing w:beforeLines="20" w:before="48" w:afterLines="20" w:after="48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A96F7E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Sulfaattuha sisaldus</w:t>
            </w:r>
          </w:p>
        </w:tc>
        <w:tc>
          <w:tcPr>
            <w:tcW w:w="2068" w:type="dxa"/>
            <w:vAlign w:val="center"/>
          </w:tcPr>
          <w:p w14:paraId="41DA6CB0" w14:textId="77777777" w:rsidR="00E370C4" w:rsidRPr="00A96F7E" w:rsidRDefault="00E370C4" w:rsidP="00E370C4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proofErr w:type="spellStart"/>
            <w:r w:rsidRPr="00A96F7E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Ph</w:t>
            </w:r>
            <w:proofErr w:type="spellEnd"/>
            <w:r w:rsidRPr="00A96F7E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. </w:t>
            </w:r>
            <w:proofErr w:type="spellStart"/>
            <w:r w:rsidRPr="00A96F7E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Eur</w:t>
            </w:r>
            <w:proofErr w:type="spellEnd"/>
            <w:r w:rsidRPr="00A96F7E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. 2.4.14.</w:t>
            </w:r>
          </w:p>
        </w:tc>
        <w:tc>
          <w:tcPr>
            <w:tcW w:w="1701" w:type="dxa"/>
            <w:vAlign w:val="center"/>
          </w:tcPr>
          <w:p w14:paraId="73886B0F" w14:textId="77777777" w:rsidR="00E370C4" w:rsidRPr="006B00C0" w:rsidRDefault="00E370C4" w:rsidP="00E370C4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>mass.</w:t>
            </w:r>
            <w:r w:rsidRPr="006B00C0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%</w:t>
            </w:r>
          </w:p>
        </w:tc>
        <w:tc>
          <w:tcPr>
            <w:tcW w:w="1368" w:type="dxa"/>
            <w:vAlign w:val="center"/>
          </w:tcPr>
          <w:p w14:paraId="4342135D" w14:textId="574764AA" w:rsidR="00E370C4" w:rsidRDefault="00E370C4" w:rsidP="00E370C4">
            <w:pPr>
              <w:tabs>
                <w:tab w:val="center" w:pos="4677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58EDA370" w14:textId="2F61D57A" w:rsidR="00E370C4" w:rsidRDefault="00E370C4" w:rsidP="00E370C4">
            <w:pPr>
              <w:tabs>
                <w:tab w:val="center" w:pos="4677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2FA3D28F" w14:textId="670113CF" w:rsidR="00E370C4" w:rsidRDefault="00E370C4" w:rsidP="00E370C4">
            <w:pPr>
              <w:tabs>
                <w:tab w:val="center" w:pos="4677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14378B0B" w14:textId="77777777" w:rsidR="00F85317" w:rsidRPr="00480DF9" w:rsidRDefault="00F85317" w:rsidP="00F95924">
      <w:pPr>
        <w:tabs>
          <w:tab w:val="center" w:pos="4677"/>
        </w:tabs>
        <w:rPr>
          <w:rFonts w:asciiTheme="minorHAnsi" w:hAnsiTheme="minorHAnsi" w:cstheme="minorHAnsi"/>
          <w:b/>
          <w:color w:val="000000"/>
          <w:sz w:val="22"/>
          <w:szCs w:val="22"/>
          <w:lang w:eastAsia="en-US"/>
        </w:rPr>
      </w:pPr>
      <w:r w:rsidRPr="00480DF9">
        <w:rPr>
          <w:rFonts w:asciiTheme="minorHAnsi" w:hAnsiTheme="minorHAnsi" w:cstheme="minorHAnsi"/>
          <w:b/>
          <w:color w:val="000000"/>
          <w:sz w:val="22"/>
          <w:szCs w:val="22"/>
          <w:lang w:eastAsia="en-US"/>
        </w:rPr>
        <w:t>Märkused:</w:t>
      </w:r>
    </w:p>
    <w:p w14:paraId="31DDD061" w14:textId="77777777" w:rsidR="00480DF9" w:rsidRPr="00480DF9" w:rsidRDefault="00F85317" w:rsidP="003552A5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eastAsia="en-US"/>
        </w:rPr>
      </w:pPr>
      <w:r w:rsidRPr="00480DF9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Analüüsi tulemused kehtivad analüüsiks toodud proovile.</w:t>
      </w:r>
    </w:p>
    <w:p w14:paraId="258FF999" w14:textId="77777777" w:rsidR="004509E6" w:rsidRDefault="004509E6" w:rsidP="00A96DB5">
      <w:pPr>
        <w:rPr>
          <w:rFonts w:asciiTheme="minorHAnsi" w:hAnsiTheme="minorHAnsi" w:cstheme="minorHAnsi"/>
          <w:sz w:val="22"/>
          <w:szCs w:val="22"/>
        </w:rPr>
      </w:pPr>
    </w:p>
    <w:p w14:paraId="1F672CB0" w14:textId="77777777" w:rsidR="00D5610F" w:rsidRDefault="00D5610F" w:rsidP="00A96DB5">
      <w:pPr>
        <w:rPr>
          <w:rFonts w:asciiTheme="minorHAnsi" w:hAnsiTheme="minorHAnsi" w:cstheme="minorHAnsi"/>
          <w:sz w:val="22"/>
          <w:szCs w:val="22"/>
        </w:rPr>
      </w:pPr>
    </w:p>
    <w:p w14:paraId="542A2810" w14:textId="77777777" w:rsidR="00D5610F" w:rsidRPr="00480DF9" w:rsidRDefault="00D5610F" w:rsidP="00A96DB5">
      <w:pPr>
        <w:rPr>
          <w:rFonts w:asciiTheme="minorHAnsi" w:hAnsiTheme="minorHAnsi" w:cstheme="minorHAnsi"/>
          <w:sz w:val="22"/>
          <w:szCs w:val="22"/>
        </w:rPr>
      </w:pPr>
    </w:p>
    <w:p w14:paraId="704FDCA1" w14:textId="77777777" w:rsidR="00F85317" w:rsidRPr="00480DF9" w:rsidRDefault="00F85317" w:rsidP="00A96DB5">
      <w:pPr>
        <w:rPr>
          <w:rFonts w:asciiTheme="minorHAnsi" w:hAnsiTheme="minorHAnsi" w:cstheme="minorHAnsi"/>
          <w:sz w:val="22"/>
          <w:szCs w:val="22"/>
        </w:rPr>
      </w:pPr>
      <w:r w:rsidRPr="00480DF9">
        <w:rPr>
          <w:rFonts w:asciiTheme="minorHAnsi" w:hAnsiTheme="minorHAnsi" w:cstheme="minorHAnsi"/>
          <w:sz w:val="22"/>
          <w:szCs w:val="22"/>
        </w:rPr>
        <w:t>/Allkirjastatud digitaalselt/</w:t>
      </w:r>
    </w:p>
    <w:p w14:paraId="42CFFF21" w14:textId="77777777" w:rsidR="00F85317" w:rsidRPr="00480DF9" w:rsidRDefault="00F85317" w:rsidP="00A96DB5">
      <w:pPr>
        <w:rPr>
          <w:rFonts w:asciiTheme="minorHAnsi" w:hAnsiTheme="minorHAnsi" w:cstheme="minorHAnsi"/>
          <w:color w:val="000000"/>
          <w:sz w:val="22"/>
          <w:szCs w:val="22"/>
          <w:lang w:eastAsia="en-US"/>
        </w:rPr>
      </w:pPr>
    </w:p>
    <w:p w14:paraId="407B6B88" w14:textId="3F14BCA4" w:rsidR="00F85317" w:rsidRPr="00480DF9" w:rsidRDefault="00F85317" w:rsidP="00A96DB5">
      <w:pPr>
        <w:rPr>
          <w:rFonts w:asciiTheme="minorHAnsi" w:hAnsiTheme="minorHAnsi" w:cstheme="minorHAnsi"/>
          <w:sz w:val="22"/>
          <w:szCs w:val="22"/>
          <w:lang w:eastAsia="en-US"/>
        </w:rPr>
      </w:pPr>
      <w:r w:rsidRPr="00480DF9">
        <w:rPr>
          <w:rFonts w:asciiTheme="minorHAnsi" w:hAnsiTheme="minorHAnsi" w:cstheme="minorHAnsi"/>
          <w:color w:val="000000"/>
          <w:sz w:val="22"/>
          <w:szCs w:val="22"/>
          <w:lang w:eastAsia="en-US"/>
        </w:rPr>
        <w:t>Olga Pihl</w:t>
      </w:r>
      <w:r w:rsidRPr="00480DF9">
        <w:rPr>
          <w:rFonts w:asciiTheme="minorHAnsi" w:hAnsiTheme="minorHAnsi" w:cstheme="minorHAnsi"/>
          <w:sz w:val="22"/>
          <w:szCs w:val="22"/>
          <w:lang w:eastAsia="en-US"/>
        </w:rPr>
        <w:t xml:space="preserve">                                                           </w:t>
      </w:r>
      <w:r w:rsidR="00480DF9">
        <w:rPr>
          <w:rFonts w:asciiTheme="minorHAnsi" w:hAnsiTheme="minorHAnsi" w:cstheme="minorHAnsi"/>
          <w:sz w:val="22"/>
          <w:szCs w:val="22"/>
          <w:lang w:eastAsia="en-US"/>
        </w:rPr>
        <w:t xml:space="preserve">        </w:t>
      </w:r>
      <w:r w:rsidRPr="00480DF9">
        <w:rPr>
          <w:rFonts w:asciiTheme="minorHAnsi" w:hAnsiTheme="minorHAnsi" w:cstheme="minorHAnsi"/>
          <w:sz w:val="22"/>
          <w:szCs w:val="22"/>
          <w:lang w:eastAsia="en-US"/>
        </w:rPr>
        <w:t>Katseprotokolli allkirjastamise kuupäev</w:t>
      </w:r>
      <w:r w:rsidR="00E85DCE">
        <w:rPr>
          <w:rFonts w:asciiTheme="minorHAnsi" w:hAnsiTheme="minorHAnsi" w:cstheme="minorHAnsi"/>
          <w:sz w:val="22"/>
          <w:szCs w:val="22"/>
          <w:lang w:eastAsia="en-US"/>
        </w:rPr>
        <w:t xml:space="preserve"> digiallkirjas</w:t>
      </w:r>
    </w:p>
    <w:p w14:paraId="59D91260" w14:textId="77777777" w:rsidR="00F85317" w:rsidRPr="00480DF9" w:rsidRDefault="00F85317" w:rsidP="00A96DB5">
      <w:pPr>
        <w:rPr>
          <w:rFonts w:asciiTheme="minorHAnsi" w:hAnsiTheme="minorHAnsi" w:cstheme="minorHAnsi"/>
          <w:sz w:val="22"/>
          <w:szCs w:val="22"/>
          <w:lang w:eastAsia="en-US"/>
        </w:rPr>
      </w:pPr>
      <w:r w:rsidRPr="00480DF9">
        <w:rPr>
          <w:rFonts w:asciiTheme="minorHAnsi" w:hAnsiTheme="minorHAnsi" w:cstheme="minorHAnsi"/>
          <w:sz w:val="22"/>
          <w:szCs w:val="22"/>
          <w:lang w:eastAsia="en-US"/>
        </w:rPr>
        <w:t xml:space="preserve">Labori juhataja </w:t>
      </w:r>
    </w:p>
    <w:sectPr w:rsidR="00F85317" w:rsidRPr="00480DF9" w:rsidSect="007B0428">
      <w:type w:val="continuous"/>
      <w:pgSz w:w="11906" w:h="16838" w:code="9"/>
      <w:pgMar w:top="680" w:right="851" w:bottom="680" w:left="1701" w:header="454" w:footer="701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C2AD" w14:textId="77777777" w:rsidR="00787B17" w:rsidRDefault="00787B17">
      <w:r>
        <w:separator/>
      </w:r>
    </w:p>
  </w:endnote>
  <w:endnote w:type="continuationSeparator" w:id="0">
    <w:p w14:paraId="05A2D645" w14:textId="77777777" w:rsidR="00787B17" w:rsidRDefault="0078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4ED2D" w14:textId="77777777" w:rsidR="00C548F6" w:rsidRDefault="00C548F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FBA534" w14:textId="77777777" w:rsidR="00C548F6" w:rsidRDefault="00C548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ED0E" w14:textId="77777777" w:rsidR="00D91B70" w:rsidRPr="00EE2F49" w:rsidRDefault="00D91B70" w:rsidP="00D91B70">
    <w:pPr>
      <w:pStyle w:val="Footer"/>
      <w:jc w:val="center"/>
      <w:rPr>
        <w:rFonts w:asciiTheme="minorHAnsi" w:hAnsiTheme="minorHAnsi"/>
        <w:color w:val="A6A6A6" w:themeColor="background1" w:themeShade="A6"/>
        <w:sz w:val="22"/>
        <w:szCs w:val="22"/>
      </w:rPr>
    </w:pPr>
    <w:r w:rsidRPr="00EE2F49">
      <w:rPr>
        <w:rFonts w:asciiTheme="minorHAnsi" w:hAnsiTheme="minorHAnsi"/>
        <w:color w:val="A6A6A6" w:themeColor="background1" w:themeShade="A6"/>
        <w:sz w:val="22"/>
        <w:szCs w:val="22"/>
      </w:rPr>
      <w:t>Dokumendi osaline paljundamine ilma labori loata keelatud</w:t>
    </w:r>
  </w:p>
  <w:p w14:paraId="12631119" w14:textId="77777777" w:rsidR="00D91B70" w:rsidRPr="00EE2F49" w:rsidRDefault="00D91B70" w:rsidP="00D91B70">
    <w:pPr>
      <w:pStyle w:val="Footer"/>
      <w:rPr>
        <w:rFonts w:asciiTheme="minorHAnsi" w:hAnsiTheme="minorHAnsi"/>
        <w:color w:val="A6A6A6" w:themeColor="background1" w:themeShade="A6"/>
        <w:sz w:val="22"/>
        <w:szCs w:val="22"/>
      </w:rPr>
    </w:pPr>
    <w:r w:rsidRPr="000D1D6A">
      <w:rPr>
        <w:rFonts w:asciiTheme="minorHAnsi" w:hAnsiTheme="minorHAnsi"/>
        <w:color w:val="A6A6A6" w:themeColor="background1" w:themeShade="A6"/>
      </w:rPr>
      <w:t xml:space="preserve">                                                                     KATSEPROTOKOLL   nr  9-5-1</w:t>
    </w:r>
    <w:r w:rsidRPr="000D1D6A">
      <w:rPr>
        <w:rFonts w:asciiTheme="minorHAnsi" w:hAnsiTheme="minorHAnsi"/>
        <w:color w:val="A6A6A6" w:themeColor="background1" w:themeShade="A6"/>
        <w:lang w:val="en-US"/>
      </w:rPr>
      <w:t>/</w:t>
    </w:r>
    <w:r w:rsidR="002C6015">
      <w:rPr>
        <w:rFonts w:asciiTheme="minorHAnsi" w:hAnsiTheme="minorHAnsi"/>
        <w:color w:val="A6A6A6" w:themeColor="background1" w:themeShade="A6"/>
        <w:lang w:val="en-US"/>
      </w:rPr>
      <w:t>315</w:t>
    </w:r>
    <w:r w:rsidRPr="000D1D6A">
      <w:rPr>
        <w:rFonts w:asciiTheme="minorHAnsi" w:hAnsiTheme="minorHAnsi"/>
        <w:color w:val="A6A6A6" w:themeColor="background1" w:themeShade="A6"/>
        <w:lang w:val="en-US"/>
      </w:rPr>
      <w:t>-2</w:t>
    </w:r>
    <w:r w:rsidR="009F7BFE">
      <w:rPr>
        <w:rFonts w:asciiTheme="minorHAnsi" w:hAnsiTheme="minorHAnsi"/>
        <w:color w:val="A6A6A6" w:themeColor="background1" w:themeShade="A6"/>
        <w:lang w:val="en-US"/>
      </w:rPr>
      <w:t>4</w:t>
    </w:r>
    <w:r>
      <w:rPr>
        <w:rFonts w:asciiTheme="minorHAnsi" w:hAnsiTheme="minorHAnsi"/>
        <w:color w:val="A6A6A6" w:themeColor="background1" w:themeShade="A6"/>
        <w:sz w:val="22"/>
        <w:szCs w:val="22"/>
        <w:lang w:val="en-US"/>
      </w:rPr>
      <w:t xml:space="preserve">                                              </w:t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begin"/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instrText xml:space="preserve"> PAGE   \* MERGEFORMAT </w:instrText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separate"/>
    </w:r>
    <w:r w:rsidR="00C40E54">
      <w:rPr>
        <w:rFonts w:asciiTheme="minorHAnsi" w:hAnsiTheme="minorHAnsi"/>
        <w:noProof/>
        <w:color w:val="A6A6A6" w:themeColor="background1" w:themeShade="A6"/>
        <w:sz w:val="22"/>
        <w:szCs w:val="22"/>
      </w:rPr>
      <w:t>2</w:t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end"/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t>(</w:t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begin"/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instrText xml:space="preserve"> NUMPAGES  </w:instrText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separate"/>
    </w:r>
    <w:r w:rsidR="00C40E54">
      <w:rPr>
        <w:rFonts w:asciiTheme="minorHAnsi" w:hAnsiTheme="minorHAnsi"/>
        <w:noProof/>
        <w:color w:val="A6A6A6" w:themeColor="background1" w:themeShade="A6"/>
        <w:sz w:val="22"/>
        <w:szCs w:val="22"/>
      </w:rPr>
      <w:t>2</w:t>
    </w:r>
    <w:r w:rsidRPr="00EE2F49">
      <w:rPr>
        <w:rFonts w:asciiTheme="minorHAnsi" w:hAnsiTheme="minorHAnsi"/>
        <w:noProof/>
        <w:color w:val="A6A6A6" w:themeColor="background1" w:themeShade="A6"/>
        <w:sz w:val="22"/>
        <w:szCs w:val="22"/>
      </w:rPr>
      <w:fldChar w:fldCharType="end"/>
    </w:r>
    <w:r w:rsidRPr="00EE2F49">
      <w:rPr>
        <w:rFonts w:asciiTheme="minorHAnsi" w:hAnsiTheme="minorHAnsi"/>
        <w:color w:val="A6A6A6" w:themeColor="background1" w:themeShade="A6"/>
        <w:sz w:val="22"/>
        <w:szCs w:val="22"/>
      </w:rPr>
      <w:t>)</w:t>
    </w:r>
    <w:r w:rsidRPr="00EE2F49">
      <w:rPr>
        <w:rFonts w:asciiTheme="minorHAnsi" w:hAnsiTheme="minorHAnsi"/>
        <w:color w:val="A6A6A6" w:themeColor="background1" w:themeShade="A6"/>
        <w:sz w:val="22"/>
        <w:szCs w:val="22"/>
        <w:lang w:val="en-US"/>
      </w:rPr>
      <w:t xml:space="preserve">                                                                 </w:t>
    </w:r>
  </w:p>
  <w:p w14:paraId="7D93ABD8" w14:textId="77777777" w:rsidR="007B0428" w:rsidRPr="00C311A9" w:rsidRDefault="005A41FB" w:rsidP="00636773">
    <w:pPr>
      <w:tabs>
        <w:tab w:val="left" w:pos="1152"/>
      </w:tabs>
      <w:spacing w:before="120" w:after="60"/>
      <w:jc w:val="center"/>
      <w:rPr>
        <w:rFonts w:asciiTheme="minorHAnsi" w:hAnsiTheme="minorHAnsi"/>
        <w:b/>
        <w:sz w:val="22"/>
        <w:szCs w:val="22"/>
      </w:rPr>
    </w:pPr>
    <w:r>
      <w:rPr>
        <w:rFonts w:asciiTheme="minorHAnsi" w:hAnsiTheme="minorHAnsi"/>
        <w:b/>
        <w:sz w:val="22"/>
        <w:szCs w:val="22"/>
      </w:rPr>
      <w:pict w14:anchorId="5532CCB6">
        <v:rect id="_x0000_i1025" style="width:0;height:1.5pt" o:hralign="center" o:hrstd="t" o:hr="t" fillcolor="#a0a0a0" stroked="f"/>
      </w:pict>
    </w:r>
  </w:p>
  <w:p w14:paraId="25346D6A" w14:textId="77777777" w:rsidR="0000455A" w:rsidRPr="007B0428" w:rsidRDefault="00466042" w:rsidP="007B0428">
    <w:pPr>
      <w:tabs>
        <w:tab w:val="center" w:pos="4153"/>
        <w:tab w:val="right" w:pos="8306"/>
      </w:tabs>
      <w:rPr>
        <w:rFonts w:ascii="Times New Roman" w:hAnsi="Times New Roman"/>
        <w:color w:val="A6A6A6"/>
        <w:sz w:val="24"/>
        <w:szCs w:val="24"/>
      </w:rPr>
    </w:pPr>
    <w:r>
      <w:rPr>
        <w:noProof/>
      </w:rPr>
      <w:drawing>
        <wp:inline distT="0" distB="0" distL="0" distR="0" wp14:anchorId="18E454D6" wp14:editId="0A974CBE">
          <wp:extent cx="4344033" cy="6858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4668" cy="685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44AC2">
      <w:rPr>
        <w:rFonts w:ascii="Times New Roman" w:hAnsi="Times New Roman"/>
        <w:color w:val="A6A6A6"/>
        <w:sz w:val="24"/>
        <w:szCs w:val="24"/>
      </w:rPr>
      <w:t xml:space="preserve">                              </w:t>
    </w:r>
  </w:p>
  <w:p w14:paraId="67563D5E" w14:textId="77777777" w:rsidR="007B0428" w:rsidRDefault="007B04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E7BE" w14:textId="77777777" w:rsidR="007B0428" w:rsidRPr="00D91B70" w:rsidRDefault="00726F96" w:rsidP="00726F96">
    <w:pPr>
      <w:pStyle w:val="Footer"/>
      <w:jc w:val="center"/>
      <w:rPr>
        <w:rFonts w:asciiTheme="minorHAnsi" w:hAnsiTheme="minorHAnsi"/>
        <w:color w:val="A6A6A6" w:themeColor="background1" w:themeShade="A6"/>
        <w:sz w:val="22"/>
        <w:szCs w:val="22"/>
      </w:rPr>
    </w:pPr>
    <w:r>
      <w:rPr>
        <w:rFonts w:asciiTheme="minorHAnsi" w:hAnsiTheme="minorHAnsi"/>
        <w:color w:val="A6A6A6" w:themeColor="background1" w:themeShade="A6"/>
        <w:sz w:val="22"/>
        <w:szCs w:val="22"/>
      </w:rPr>
      <w:t xml:space="preserve">                                  </w: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t>Dokumendi osaline paljundamine ilma labori loata keelatud</w:t>
    </w:r>
    <w:r>
      <w:rPr>
        <w:rFonts w:asciiTheme="minorHAnsi" w:hAnsiTheme="minorHAnsi"/>
        <w:color w:val="A6A6A6" w:themeColor="background1" w:themeShade="A6"/>
        <w:sz w:val="22"/>
        <w:szCs w:val="22"/>
      </w:rPr>
      <w:t xml:space="preserve">                    </w: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begin"/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instrText xml:space="preserve"> PAGE   \* MERGEFORMAT </w:instrTex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separate"/>
    </w:r>
    <w:r w:rsidR="0018189B">
      <w:rPr>
        <w:rFonts w:asciiTheme="minorHAnsi" w:hAnsiTheme="minorHAnsi"/>
        <w:noProof/>
        <w:color w:val="A6A6A6" w:themeColor="background1" w:themeShade="A6"/>
        <w:sz w:val="22"/>
        <w:szCs w:val="22"/>
      </w:rPr>
      <w:t>1</w: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end"/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t>(</w: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begin"/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instrText xml:space="preserve"> NUMPAGES  </w:instrTex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fldChar w:fldCharType="separate"/>
    </w:r>
    <w:r w:rsidR="0018189B">
      <w:rPr>
        <w:rFonts w:asciiTheme="minorHAnsi" w:hAnsiTheme="minorHAnsi"/>
        <w:noProof/>
        <w:color w:val="A6A6A6" w:themeColor="background1" w:themeShade="A6"/>
        <w:sz w:val="22"/>
        <w:szCs w:val="22"/>
      </w:rPr>
      <w:t>1</w:t>
    </w:r>
    <w:r w:rsidR="00D91B70" w:rsidRPr="00EE2F49">
      <w:rPr>
        <w:rFonts w:asciiTheme="minorHAnsi" w:hAnsiTheme="minorHAnsi"/>
        <w:noProof/>
        <w:color w:val="A6A6A6" w:themeColor="background1" w:themeShade="A6"/>
        <w:sz w:val="22"/>
        <w:szCs w:val="22"/>
      </w:rPr>
      <w:fldChar w:fldCharType="end"/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</w:rPr>
      <w:t>)</w:t>
    </w:r>
    <w:r w:rsidR="00D91B70" w:rsidRPr="00EE2F49">
      <w:rPr>
        <w:rFonts w:asciiTheme="minorHAnsi" w:hAnsiTheme="minorHAnsi"/>
        <w:color w:val="A6A6A6" w:themeColor="background1" w:themeShade="A6"/>
        <w:sz w:val="22"/>
        <w:szCs w:val="22"/>
        <w:lang w:val="en-US"/>
      </w:rPr>
      <w:t xml:space="preserve">                                                                 </w:t>
    </w:r>
    <w:r w:rsidR="00636773" w:rsidRPr="00C311A9">
      <w:rPr>
        <w:rFonts w:asciiTheme="minorHAnsi" w:hAnsiTheme="minorHAnsi"/>
        <w:sz w:val="22"/>
        <w:szCs w:val="22"/>
        <w:lang w:val="en-US"/>
      </w:rPr>
      <w:t xml:space="preserve">                                        </w:t>
    </w:r>
    <w:r w:rsidR="005A41FB">
      <w:rPr>
        <w:rFonts w:asciiTheme="minorHAnsi" w:hAnsiTheme="minorHAnsi"/>
        <w:sz w:val="22"/>
        <w:szCs w:val="22"/>
      </w:rPr>
      <w:pict w14:anchorId="6967D4EF">
        <v:rect id="_x0000_i1026" style="width:0;height:1.5pt" o:hralign="center" o:hrstd="t" o:hr="t" fillcolor="#a0a0a0" stroked="f"/>
      </w:pict>
    </w:r>
  </w:p>
  <w:p w14:paraId="32812D87" w14:textId="77777777" w:rsidR="00FC2D02" w:rsidRPr="0000455A" w:rsidRDefault="00466042" w:rsidP="0000455A">
    <w:pPr>
      <w:tabs>
        <w:tab w:val="center" w:pos="4153"/>
        <w:tab w:val="right" w:pos="8306"/>
      </w:tabs>
      <w:spacing w:after="300"/>
      <w:rPr>
        <w:rFonts w:ascii="Times New Roman" w:hAnsi="Times New Roman"/>
        <w:color w:val="A6A6A6"/>
        <w:sz w:val="24"/>
        <w:szCs w:val="24"/>
      </w:rPr>
    </w:pPr>
    <w:r>
      <w:rPr>
        <w:noProof/>
      </w:rPr>
      <w:drawing>
        <wp:inline distT="0" distB="0" distL="0" distR="0" wp14:anchorId="4F60D2B4" wp14:editId="50802339">
          <wp:extent cx="4344033" cy="6858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4668" cy="685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B0428" w:rsidRPr="007B0428">
      <w:rPr>
        <w:color w:val="A6A6A6"/>
      </w:rPr>
      <w:t xml:space="preserve">                         </w:t>
    </w:r>
    <w:r w:rsidR="00C44AC2">
      <w:rPr>
        <w:color w:val="A6A6A6"/>
      </w:rPr>
      <w:t xml:space="preserve">   </w:t>
    </w:r>
    <w:r w:rsidR="007B0428" w:rsidRPr="007B0428">
      <w:rPr>
        <w:color w:val="A6A6A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7B7FF" w14:textId="77777777" w:rsidR="00787B17" w:rsidRDefault="00787B17">
      <w:r>
        <w:separator/>
      </w:r>
    </w:p>
  </w:footnote>
  <w:footnote w:type="continuationSeparator" w:id="0">
    <w:p w14:paraId="55653792" w14:textId="77777777" w:rsidR="00787B17" w:rsidRDefault="00787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BD3EB" w14:textId="77777777" w:rsidR="00C548F6" w:rsidRDefault="00C548F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9D98D0" w14:textId="77777777" w:rsidR="00C548F6" w:rsidRDefault="00C548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BD16" w14:textId="77777777" w:rsidR="007D2B9F" w:rsidRDefault="007D2B9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0D3"/>
    <w:multiLevelType w:val="multilevel"/>
    <w:tmpl w:val="F31632C2"/>
    <w:lvl w:ilvl="0">
      <w:start w:val="1"/>
      <w:numFmt w:val="decimal"/>
      <w:pStyle w:val="Loetelu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" w15:restartNumberingAfterBreak="0">
    <w:nsid w:val="04D17A16"/>
    <w:multiLevelType w:val="multilevel"/>
    <w:tmpl w:val="C30AD7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KUULATI:"/>
      <w:lvlJc w:val="left"/>
      <w:pPr>
        <w:ind w:left="0" w:firstLine="0"/>
      </w:pPr>
      <w:rPr>
        <w:rFonts w:hint="default"/>
        <w:b/>
        <w:i/>
      </w:rPr>
    </w:lvl>
    <w:lvl w:ilvl="3">
      <w:start w:val="1"/>
      <w:numFmt w:val="none"/>
      <w:suff w:val="space"/>
      <w:lvlText w:val="MATERJAL: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E5021EB"/>
    <w:multiLevelType w:val="multilevel"/>
    <w:tmpl w:val="38766D9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2E040D31"/>
    <w:multiLevelType w:val="multilevel"/>
    <w:tmpl w:val="0D9EB878"/>
    <w:lvl w:ilvl="0">
      <w:start w:val="1"/>
      <w:numFmt w:val="decimal"/>
      <w:pStyle w:val="Lisadeloetelu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C48626D"/>
    <w:multiLevelType w:val="multilevel"/>
    <w:tmpl w:val="4702736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48430B5"/>
    <w:multiLevelType w:val="multilevel"/>
    <w:tmpl w:val="61D0DFB2"/>
    <w:lvl w:ilvl="0">
      <w:start w:val="1"/>
      <w:numFmt w:val="decimal"/>
      <w:pStyle w:val="Pevakorrapunkt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Bodyppp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 w:val="0"/>
        <w:i w:val="0"/>
        <w:sz w:val="24"/>
        <w:szCs w:val="24"/>
      </w:rPr>
    </w:lvl>
    <w:lvl w:ilvl="3">
      <w:start w:val="1"/>
      <w:numFmt w:val="none"/>
      <w:pStyle w:val="Bodyt"/>
      <w:suff w:val="nothing"/>
      <w:lvlText w:val="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2C3963"/>
    <w:multiLevelType w:val="multilevel"/>
    <w:tmpl w:val="C30AD73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KUULATI:"/>
      <w:lvlJc w:val="left"/>
      <w:pPr>
        <w:ind w:left="0" w:firstLine="0"/>
      </w:pPr>
      <w:rPr>
        <w:rFonts w:hint="default"/>
        <w:b/>
        <w:i/>
      </w:rPr>
    </w:lvl>
    <w:lvl w:ilvl="3">
      <w:start w:val="1"/>
      <w:numFmt w:val="none"/>
      <w:suff w:val="space"/>
      <w:lvlText w:val="MATERJAL: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70F2A7B"/>
    <w:multiLevelType w:val="multilevel"/>
    <w:tmpl w:val="F97A7C5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D4770D"/>
    <w:multiLevelType w:val="hybridMultilevel"/>
    <w:tmpl w:val="2E3C3400"/>
    <w:lvl w:ilvl="0" w:tplc="0425000B">
      <w:start w:val="1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F00F6"/>
    <w:multiLevelType w:val="multilevel"/>
    <w:tmpl w:val="64A819D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66546001"/>
    <w:multiLevelType w:val="multilevel"/>
    <w:tmpl w:val="B10489A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space"/>
      <w:lvlText w:val="OTSUSTATI:"/>
      <w:lvlJc w:val="left"/>
      <w:pPr>
        <w:ind w:left="0" w:firstLine="0"/>
      </w:pPr>
      <w:rPr>
        <w:rFonts w:hint="default"/>
        <w:b w:val="0"/>
        <w:i w:val="0"/>
        <w:sz w:val="24"/>
        <w:szCs w:val="24"/>
      </w:rPr>
    </w:lvl>
    <w:lvl w:ilvl="3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  <w:b/>
        <w:i/>
      </w:rPr>
    </w:lvl>
    <w:lvl w:ilvl="5">
      <w:start w:val="1"/>
      <w:numFmt w:val="decimal"/>
      <w:suff w:val="space"/>
      <w:lvlText w:val="%1.%2.%3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73001177"/>
    <w:multiLevelType w:val="multilevel"/>
    <w:tmpl w:val="64E4EAF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74830604"/>
    <w:multiLevelType w:val="multilevel"/>
    <w:tmpl w:val="9EA4A4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776A7C5C"/>
    <w:multiLevelType w:val="multilevel"/>
    <w:tmpl w:val="8EBC68A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099446926">
    <w:abstractNumId w:val="11"/>
  </w:num>
  <w:num w:numId="2" w16cid:durableId="1055155404">
    <w:abstractNumId w:val="13"/>
  </w:num>
  <w:num w:numId="3" w16cid:durableId="1024406010">
    <w:abstractNumId w:val="2"/>
  </w:num>
  <w:num w:numId="4" w16cid:durableId="970135621">
    <w:abstractNumId w:val="3"/>
  </w:num>
  <w:num w:numId="5" w16cid:durableId="1125470139">
    <w:abstractNumId w:val="5"/>
  </w:num>
  <w:num w:numId="6" w16cid:durableId="158619304">
    <w:abstractNumId w:val="5"/>
  </w:num>
  <w:num w:numId="7" w16cid:durableId="1747998959">
    <w:abstractNumId w:val="5"/>
  </w:num>
  <w:num w:numId="8" w16cid:durableId="720784640">
    <w:abstractNumId w:val="5"/>
  </w:num>
  <w:num w:numId="9" w16cid:durableId="2075350462">
    <w:abstractNumId w:val="1"/>
  </w:num>
  <w:num w:numId="10" w16cid:durableId="719863013">
    <w:abstractNumId w:val="6"/>
  </w:num>
  <w:num w:numId="11" w16cid:durableId="760877088">
    <w:abstractNumId w:val="10"/>
  </w:num>
  <w:num w:numId="12" w16cid:durableId="369230002">
    <w:abstractNumId w:val="12"/>
  </w:num>
  <w:num w:numId="13" w16cid:durableId="1161460293">
    <w:abstractNumId w:val="0"/>
  </w:num>
  <w:num w:numId="14" w16cid:durableId="609514757">
    <w:abstractNumId w:val="7"/>
  </w:num>
  <w:num w:numId="15" w16cid:durableId="734545855">
    <w:abstractNumId w:val="4"/>
  </w:num>
  <w:num w:numId="16" w16cid:durableId="831262304">
    <w:abstractNumId w:val="9"/>
  </w:num>
  <w:num w:numId="17" w16cid:durableId="121458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3"/>
  <w:drawingGridVerticalSpacing w:val="113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82275" fillcolor="white">
      <v:fill color="white"/>
      <v:textbox inset=",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98"/>
    <w:rsid w:val="00002577"/>
    <w:rsid w:val="0000455A"/>
    <w:rsid w:val="00006416"/>
    <w:rsid w:val="00011A04"/>
    <w:rsid w:val="00011E0F"/>
    <w:rsid w:val="000146A6"/>
    <w:rsid w:val="00016261"/>
    <w:rsid w:val="0003671C"/>
    <w:rsid w:val="00046E7A"/>
    <w:rsid w:val="00050F62"/>
    <w:rsid w:val="00052F2C"/>
    <w:rsid w:val="000676D5"/>
    <w:rsid w:val="00070389"/>
    <w:rsid w:val="000721ED"/>
    <w:rsid w:val="00076FF3"/>
    <w:rsid w:val="00082C4A"/>
    <w:rsid w:val="00092FED"/>
    <w:rsid w:val="00094E11"/>
    <w:rsid w:val="000A0110"/>
    <w:rsid w:val="000B5408"/>
    <w:rsid w:val="000C3861"/>
    <w:rsid w:val="000D6520"/>
    <w:rsid w:val="000D7DDC"/>
    <w:rsid w:val="000E3878"/>
    <w:rsid w:val="000F0F17"/>
    <w:rsid w:val="001072C2"/>
    <w:rsid w:val="00111235"/>
    <w:rsid w:val="001122F5"/>
    <w:rsid w:val="0011398A"/>
    <w:rsid w:val="00116B15"/>
    <w:rsid w:val="00130E25"/>
    <w:rsid w:val="00147345"/>
    <w:rsid w:val="00147AF5"/>
    <w:rsid w:val="00153210"/>
    <w:rsid w:val="001564DF"/>
    <w:rsid w:val="001642C7"/>
    <w:rsid w:val="0018189B"/>
    <w:rsid w:val="0018798A"/>
    <w:rsid w:val="001A21AC"/>
    <w:rsid w:val="001C2FF5"/>
    <w:rsid w:val="001C7740"/>
    <w:rsid w:val="001D1C00"/>
    <w:rsid w:val="001D2CB6"/>
    <w:rsid w:val="001E79F6"/>
    <w:rsid w:val="001F181D"/>
    <w:rsid w:val="001F6BE2"/>
    <w:rsid w:val="001F7091"/>
    <w:rsid w:val="00212CC0"/>
    <w:rsid w:val="00217E6A"/>
    <w:rsid w:val="00223988"/>
    <w:rsid w:val="00226A3F"/>
    <w:rsid w:val="002322D8"/>
    <w:rsid w:val="00232EB3"/>
    <w:rsid w:val="00247A04"/>
    <w:rsid w:val="00263E68"/>
    <w:rsid w:val="002678EB"/>
    <w:rsid w:val="00270E53"/>
    <w:rsid w:val="00274C83"/>
    <w:rsid w:val="00277509"/>
    <w:rsid w:val="002A5833"/>
    <w:rsid w:val="002B1E90"/>
    <w:rsid w:val="002C6015"/>
    <w:rsid w:val="002C6803"/>
    <w:rsid w:val="002D0AB1"/>
    <w:rsid w:val="002D4101"/>
    <w:rsid w:val="002E5DC8"/>
    <w:rsid w:val="002F0729"/>
    <w:rsid w:val="003200B5"/>
    <w:rsid w:val="003238C8"/>
    <w:rsid w:val="00330B69"/>
    <w:rsid w:val="00331443"/>
    <w:rsid w:val="00335ABB"/>
    <w:rsid w:val="003431F9"/>
    <w:rsid w:val="00346498"/>
    <w:rsid w:val="0035149B"/>
    <w:rsid w:val="00353889"/>
    <w:rsid w:val="003552A5"/>
    <w:rsid w:val="00356D3C"/>
    <w:rsid w:val="00370ADB"/>
    <w:rsid w:val="0037482B"/>
    <w:rsid w:val="003844C4"/>
    <w:rsid w:val="0039489E"/>
    <w:rsid w:val="0039641A"/>
    <w:rsid w:val="003A0ED0"/>
    <w:rsid w:val="003A564A"/>
    <w:rsid w:val="003B086B"/>
    <w:rsid w:val="003B2BF7"/>
    <w:rsid w:val="003D4078"/>
    <w:rsid w:val="003D56BF"/>
    <w:rsid w:val="003D6593"/>
    <w:rsid w:val="003D7B50"/>
    <w:rsid w:val="003E3244"/>
    <w:rsid w:val="003F28DC"/>
    <w:rsid w:val="00410CDC"/>
    <w:rsid w:val="00421B48"/>
    <w:rsid w:val="00426194"/>
    <w:rsid w:val="004439C9"/>
    <w:rsid w:val="00444F15"/>
    <w:rsid w:val="00445388"/>
    <w:rsid w:val="004509E6"/>
    <w:rsid w:val="0046187D"/>
    <w:rsid w:val="00466042"/>
    <w:rsid w:val="00471F99"/>
    <w:rsid w:val="00480DF9"/>
    <w:rsid w:val="0048204E"/>
    <w:rsid w:val="00491A3F"/>
    <w:rsid w:val="00492E37"/>
    <w:rsid w:val="00495C36"/>
    <w:rsid w:val="004A1FE2"/>
    <w:rsid w:val="004A507C"/>
    <w:rsid w:val="004D0E7B"/>
    <w:rsid w:val="004D285B"/>
    <w:rsid w:val="004D4095"/>
    <w:rsid w:val="004D59F4"/>
    <w:rsid w:val="004E0AAB"/>
    <w:rsid w:val="004E3462"/>
    <w:rsid w:val="004E63DF"/>
    <w:rsid w:val="005044A2"/>
    <w:rsid w:val="00506524"/>
    <w:rsid w:val="005071F0"/>
    <w:rsid w:val="005074A1"/>
    <w:rsid w:val="0051116C"/>
    <w:rsid w:val="00524039"/>
    <w:rsid w:val="00531C43"/>
    <w:rsid w:val="0053253C"/>
    <w:rsid w:val="00537C36"/>
    <w:rsid w:val="00544636"/>
    <w:rsid w:val="0054565E"/>
    <w:rsid w:val="005461A3"/>
    <w:rsid w:val="0055123F"/>
    <w:rsid w:val="00556D27"/>
    <w:rsid w:val="0057600B"/>
    <w:rsid w:val="00592CFD"/>
    <w:rsid w:val="005961D6"/>
    <w:rsid w:val="005A2479"/>
    <w:rsid w:val="005A2B5A"/>
    <w:rsid w:val="005A41FB"/>
    <w:rsid w:val="005D110E"/>
    <w:rsid w:val="005D2BB1"/>
    <w:rsid w:val="005E64C7"/>
    <w:rsid w:val="0060349B"/>
    <w:rsid w:val="0062629D"/>
    <w:rsid w:val="006362CD"/>
    <w:rsid w:val="00636773"/>
    <w:rsid w:val="0063797B"/>
    <w:rsid w:val="0064198C"/>
    <w:rsid w:val="0064665F"/>
    <w:rsid w:val="006523E2"/>
    <w:rsid w:val="00654582"/>
    <w:rsid w:val="00657C7C"/>
    <w:rsid w:val="006609E3"/>
    <w:rsid w:val="00662697"/>
    <w:rsid w:val="0067051D"/>
    <w:rsid w:val="006712DA"/>
    <w:rsid w:val="006739EE"/>
    <w:rsid w:val="00675229"/>
    <w:rsid w:val="006856C7"/>
    <w:rsid w:val="006862B0"/>
    <w:rsid w:val="0069081D"/>
    <w:rsid w:val="00693B63"/>
    <w:rsid w:val="00694CA6"/>
    <w:rsid w:val="006A3A9B"/>
    <w:rsid w:val="006A7EFC"/>
    <w:rsid w:val="006B00C0"/>
    <w:rsid w:val="006B08A9"/>
    <w:rsid w:val="006B2167"/>
    <w:rsid w:val="006B69B9"/>
    <w:rsid w:val="006B6E16"/>
    <w:rsid w:val="006C2F73"/>
    <w:rsid w:val="006C5EEF"/>
    <w:rsid w:val="006E24D9"/>
    <w:rsid w:val="006F3CA3"/>
    <w:rsid w:val="00703342"/>
    <w:rsid w:val="00705127"/>
    <w:rsid w:val="00722AD7"/>
    <w:rsid w:val="00726F96"/>
    <w:rsid w:val="00727222"/>
    <w:rsid w:val="00731BB2"/>
    <w:rsid w:val="0073359E"/>
    <w:rsid w:val="007411B6"/>
    <w:rsid w:val="00745E7F"/>
    <w:rsid w:val="00755014"/>
    <w:rsid w:val="00755A0C"/>
    <w:rsid w:val="00756BA9"/>
    <w:rsid w:val="00763043"/>
    <w:rsid w:val="00776C30"/>
    <w:rsid w:val="00781263"/>
    <w:rsid w:val="00787B17"/>
    <w:rsid w:val="0079626B"/>
    <w:rsid w:val="007B0428"/>
    <w:rsid w:val="007C1894"/>
    <w:rsid w:val="007C2C1C"/>
    <w:rsid w:val="007C559F"/>
    <w:rsid w:val="007C656D"/>
    <w:rsid w:val="007C7567"/>
    <w:rsid w:val="007D2B9F"/>
    <w:rsid w:val="007E30F2"/>
    <w:rsid w:val="007F419B"/>
    <w:rsid w:val="008025BE"/>
    <w:rsid w:val="00806F23"/>
    <w:rsid w:val="008134B5"/>
    <w:rsid w:val="00816E99"/>
    <w:rsid w:val="0082612C"/>
    <w:rsid w:val="00844185"/>
    <w:rsid w:val="008553C6"/>
    <w:rsid w:val="00875DD3"/>
    <w:rsid w:val="00884ED7"/>
    <w:rsid w:val="008C6801"/>
    <w:rsid w:val="008C6898"/>
    <w:rsid w:val="008D0542"/>
    <w:rsid w:val="008D485C"/>
    <w:rsid w:val="008D7F97"/>
    <w:rsid w:val="008E4830"/>
    <w:rsid w:val="008E6B34"/>
    <w:rsid w:val="008F1A7C"/>
    <w:rsid w:val="00913EC6"/>
    <w:rsid w:val="00917040"/>
    <w:rsid w:val="009206D8"/>
    <w:rsid w:val="00961376"/>
    <w:rsid w:val="009730ED"/>
    <w:rsid w:val="00981F7C"/>
    <w:rsid w:val="009829EE"/>
    <w:rsid w:val="00986327"/>
    <w:rsid w:val="009869C4"/>
    <w:rsid w:val="00997DCE"/>
    <w:rsid w:val="009A0847"/>
    <w:rsid w:val="009C0D60"/>
    <w:rsid w:val="009D2C30"/>
    <w:rsid w:val="009D63CF"/>
    <w:rsid w:val="009E5B8C"/>
    <w:rsid w:val="009F531E"/>
    <w:rsid w:val="009F7BFE"/>
    <w:rsid w:val="00A059B6"/>
    <w:rsid w:val="00A111AF"/>
    <w:rsid w:val="00A47F34"/>
    <w:rsid w:val="00A53329"/>
    <w:rsid w:val="00A70289"/>
    <w:rsid w:val="00A7465D"/>
    <w:rsid w:val="00A76F69"/>
    <w:rsid w:val="00A95DC2"/>
    <w:rsid w:val="00A96DB5"/>
    <w:rsid w:val="00A96F7E"/>
    <w:rsid w:val="00AB37A3"/>
    <w:rsid w:val="00AB5C2A"/>
    <w:rsid w:val="00AC6365"/>
    <w:rsid w:val="00B02981"/>
    <w:rsid w:val="00B07EC5"/>
    <w:rsid w:val="00B105A6"/>
    <w:rsid w:val="00B33470"/>
    <w:rsid w:val="00B33C29"/>
    <w:rsid w:val="00B46EC4"/>
    <w:rsid w:val="00B50F9E"/>
    <w:rsid w:val="00B62EAB"/>
    <w:rsid w:val="00B65894"/>
    <w:rsid w:val="00B7258E"/>
    <w:rsid w:val="00B752DB"/>
    <w:rsid w:val="00BA21D9"/>
    <w:rsid w:val="00BB25B0"/>
    <w:rsid w:val="00BC0063"/>
    <w:rsid w:val="00BD13BE"/>
    <w:rsid w:val="00BE2778"/>
    <w:rsid w:val="00BE333D"/>
    <w:rsid w:val="00BE5C04"/>
    <w:rsid w:val="00BF514D"/>
    <w:rsid w:val="00BF6575"/>
    <w:rsid w:val="00C00573"/>
    <w:rsid w:val="00C0078F"/>
    <w:rsid w:val="00C00E9B"/>
    <w:rsid w:val="00C01193"/>
    <w:rsid w:val="00C0411C"/>
    <w:rsid w:val="00C123DB"/>
    <w:rsid w:val="00C22CBE"/>
    <w:rsid w:val="00C24562"/>
    <w:rsid w:val="00C25570"/>
    <w:rsid w:val="00C2621D"/>
    <w:rsid w:val="00C311A9"/>
    <w:rsid w:val="00C317B6"/>
    <w:rsid w:val="00C364D0"/>
    <w:rsid w:val="00C40E54"/>
    <w:rsid w:val="00C44AC2"/>
    <w:rsid w:val="00C53036"/>
    <w:rsid w:val="00C548F6"/>
    <w:rsid w:val="00C57B22"/>
    <w:rsid w:val="00C62DAC"/>
    <w:rsid w:val="00C733EA"/>
    <w:rsid w:val="00C76226"/>
    <w:rsid w:val="00C76313"/>
    <w:rsid w:val="00C77BA7"/>
    <w:rsid w:val="00C825AD"/>
    <w:rsid w:val="00C863DD"/>
    <w:rsid w:val="00C86791"/>
    <w:rsid w:val="00C90A08"/>
    <w:rsid w:val="00C938CD"/>
    <w:rsid w:val="00C9693A"/>
    <w:rsid w:val="00CA2B19"/>
    <w:rsid w:val="00CA2CC9"/>
    <w:rsid w:val="00CA6D92"/>
    <w:rsid w:val="00CB521D"/>
    <w:rsid w:val="00CB57EB"/>
    <w:rsid w:val="00CD6563"/>
    <w:rsid w:val="00CE1DE7"/>
    <w:rsid w:val="00CF0C76"/>
    <w:rsid w:val="00CF2602"/>
    <w:rsid w:val="00CF5A60"/>
    <w:rsid w:val="00D008F1"/>
    <w:rsid w:val="00D0523D"/>
    <w:rsid w:val="00D07BFC"/>
    <w:rsid w:val="00D13443"/>
    <w:rsid w:val="00D137EE"/>
    <w:rsid w:val="00D140F1"/>
    <w:rsid w:val="00D20BC8"/>
    <w:rsid w:val="00D31FAC"/>
    <w:rsid w:val="00D32BC3"/>
    <w:rsid w:val="00D37142"/>
    <w:rsid w:val="00D3733C"/>
    <w:rsid w:val="00D5610F"/>
    <w:rsid w:val="00D65B1F"/>
    <w:rsid w:val="00D76D28"/>
    <w:rsid w:val="00D86B13"/>
    <w:rsid w:val="00D91B70"/>
    <w:rsid w:val="00D91CBF"/>
    <w:rsid w:val="00DA3E2A"/>
    <w:rsid w:val="00DA6C44"/>
    <w:rsid w:val="00DB3CCB"/>
    <w:rsid w:val="00DB3DBE"/>
    <w:rsid w:val="00DC0BF4"/>
    <w:rsid w:val="00DC176C"/>
    <w:rsid w:val="00DC772E"/>
    <w:rsid w:val="00DD08DB"/>
    <w:rsid w:val="00DD1457"/>
    <w:rsid w:val="00DD32B2"/>
    <w:rsid w:val="00DE6D78"/>
    <w:rsid w:val="00E05BD7"/>
    <w:rsid w:val="00E11855"/>
    <w:rsid w:val="00E159BD"/>
    <w:rsid w:val="00E213F5"/>
    <w:rsid w:val="00E370C4"/>
    <w:rsid w:val="00E43D0A"/>
    <w:rsid w:val="00E64145"/>
    <w:rsid w:val="00E75239"/>
    <w:rsid w:val="00E7608B"/>
    <w:rsid w:val="00E85DCE"/>
    <w:rsid w:val="00E91531"/>
    <w:rsid w:val="00E92AF7"/>
    <w:rsid w:val="00E95D30"/>
    <w:rsid w:val="00EA56E9"/>
    <w:rsid w:val="00EA602C"/>
    <w:rsid w:val="00EA6921"/>
    <w:rsid w:val="00EB5912"/>
    <w:rsid w:val="00EC1101"/>
    <w:rsid w:val="00EC3936"/>
    <w:rsid w:val="00EC409A"/>
    <w:rsid w:val="00EC5B70"/>
    <w:rsid w:val="00EC77D3"/>
    <w:rsid w:val="00EE19B1"/>
    <w:rsid w:val="00EE5700"/>
    <w:rsid w:val="00EE712E"/>
    <w:rsid w:val="00F11267"/>
    <w:rsid w:val="00F16B83"/>
    <w:rsid w:val="00F2294C"/>
    <w:rsid w:val="00F469C9"/>
    <w:rsid w:val="00F54576"/>
    <w:rsid w:val="00F61869"/>
    <w:rsid w:val="00F701DE"/>
    <w:rsid w:val="00F7288D"/>
    <w:rsid w:val="00F736D2"/>
    <w:rsid w:val="00F76D2A"/>
    <w:rsid w:val="00F85317"/>
    <w:rsid w:val="00F95924"/>
    <w:rsid w:val="00FA099E"/>
    <w:rsid w:val="00FA16FB"/>
    <w:rsid w:val="00FB1B2F"/>
    <w:rsid w:val="00FB31A2"/>
    <w:rsid w:val="00FB7373"/>
    <w:rsid w:val="00FC2D02"/>
    <w:rsid w:val="00FC465C"/>
    <w:rsid w:val="00FD155E"/>
    <w:rsid w:val="00FD770A"/>
    <w:rsid w:val="00FE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2275" fillcolor="white">
      <v:fill color="white"/>
      <v:textbox inset=",,0"/>
    </o:shapedefaults>
    <o:shapelayout v:ext="edit">
      <o:idmap v:ext="edit" data="1"/>
    </o:shapelayout>
  </w:shapeDefaults>
  <w:decimalSymbol w:val=","/>
  <w:listSeparator w:val=";"/>
  <w14:docId w14:val="0C062674"/>
  <w15:docId w15:val="{19CA3B5C-8298-4F8C-9042-1E8C2A3D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7AF5"/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/>
      <w:b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E159BD"/>
  </w:style>
  <w:style w:type="character" w:styleId="PageNumber">
    <w:name w:val="page number"/>
    <w:basedOn w:val="DefaultParagraphFont"/>
  </w:style>
  <w:style w:type="paragraph" w:customStyle="1" w:styleId="Kuulati">
    <w:name w:val="Kuulati"/>
    <w:basedOn w:val="BodyText"/>
    <w:rsid w:val="00FD770A"/>
    <w:pPr>
      <w:spacing w:after="120"/>
    </w:pPr>
  </w:style>
  <w:style w:type="paragraph" w:customStyle="1" w:styleId="Bodyppp">
    <w:name w:val="Bodyppp"/>
    <w:basedOn w:val="Normal"/>
    <w:rsid w:val="004A1FE2"/>
    <w:pPr>
      <w:numPr>
        <w:ilvl w:val="1"/>
        <w:numId w:val="8"/>
      </w:numPr>
      <w:tabs>
        <w:tab w:val="left" w:pos="6521"/>
      </w:tabs>
      <w:spacing w:before="80"/>
    </w:pPr>
  </w:style>
  <w:style w:type="paragraph" w:customStyle="1" w:styleId="Loetelu">
    <w:name w:val="Loetelu"/>
    <w:basedOn w:val="BodyText"/>
    <w:rsid w:val="00B62EAB"/>
    <w:pPr>
      <w:numPr>
        <w:numId w:val="13"/>
      </w:numPr>
      <w:tabs>
        <w:tab w:val="left" w:pos="227"/>
      </w:tabs>
    </w:pPr>
  </w:style>
  <w:style w:type="paragraph" w:customStyle="1" w:styleId="Bodyt">
    <w:name w:val="Bodyt"/>
    <w:basedOn w:val="BodyText"/>
    <w:rsid w:val="00153210"/>
    <w:pPr>
      <w:numPr>
        <w:ilvl w:val="3"/>
        <w:numId w:val="8"/>
      </w:num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</w:pPr>
    <w:rPr>
      <w:szCs w:val="24"/>
    </w:rPr>
  </w:style>
  <w:style w:type="paragraph" w:customStyle="1" w:styleId="Bodyt1">
    <w:name w:val="Bodyt1"/>
    <w:basedOn w:val="BodyText"/>
    <w:rsid w:val="00B62EAB"/>
  </w:style>
  <w:style w:type="paragraph" w:customStyle="1" w:styleId="Pevakorrapunkt">
    <w:name w:val="Päevakorrapunkt"/>
    <w:basedOn w:val="Normal"/>
    <w:rsid w:val="001122F5"/>
    <w:pPr>
      <w:numPr>
        <w:numId w:val="8"/>
      </w:numPr>
      <w:spacing w:before="240"/>
    </w:pPr>
    <w:rPr>
      <w:b/>
    </w:rPr>
  </w:style>
  <w:style w:type="table" w:styleId="TableGrid">
    <w:name w:val="Table Grid"/>
    <w:basedOn w:val="TableNormal"/>
    <w:rsid w:val="004E0A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adeloetelu">
    <w:name w:val="Lisadeloetelu"/>
    <w:basedOn w:val="Loetelu"/>
    <w:rsid w:val="00D3733C"/>
    <w:pPr>
      <w:numPr>
        <w:numId w:val="4"/>
      </w:numPr>
    </w:pPr>
  </w:style>
  <w:style w:type="paragraph" w:customStyle="1" w:styleId="Allkirjastajanimi">
    <w:name w:val="Allkirjastaja nimi"/>
    <w:basedOn w:val="BodyText"/>
    <w:next w:val="BodyText"/>
    <w:qFormat/>
    <w:rsid w:val="0079626B"/>
    <w:pPr>
      <w:spacing w:before="1200"/>
    </w:pPr>
  </w:style>
  <w:style w:type="paragraph" w:customStyle="1" w:styleId="Ametinimetus">
    <w:name w:val="Ametinimetus"/>
    <w:basedOn w:val="BodyText"/>
    <w:next w:val="BodyText"/>
    <w:qFormat/>
    <w:rsid w:val="0079626B"/>
    <w:pPr>
      <w:spacing w:after="600"/>
      <w:jc w:val="both"/>
    </w:pPr>
  </w:style>
  <w:style w:type="paragraph" w:customStyle="1" w:styleId="Dokumendinimetus">
    <w:name w:val="Dokumendi nimetus"/>
    <w:basedOn w:val="Normal"/>
    <w:next w:val="BodyText"/>
    <w:qFormat/>
    <w:rsid w:val="0079626B"/>
    <w:pPr>
      <w:spacing w:before="960"/>
      <w:ind w:right="4706"/>
    </w:pPr>
    <w:rPr>
      <w:caps/>
      <w:sz w:val="28"/>
    </w:rPr>
  </w:style>
  <w:style w:type="paragraph" w:customStyle="1" w:styleId="Kirjapealkiri">
    <w:name w:val="Kirjapealkiri"/>
    <w:basedOn w:val="BodyText"/>
    <w:next w:val="BodyText"/>
    <w:qFormat/>
    <w:rsid w:val="0079626B"/>
    <w:pPr>
      <w:spacing w:before="960" w:after="720"/>
      <w:jc w:val="both"/>
    </w:pPr>
  </w:style>
  <w:style w:type="paragraph" w:customStyle="1" w:styleId="Tallinn">
    <w:name w:val="Tallinn"/>
    <w:basedOn w:val="BodyText"/>
    <w:next w:val="BodyText"/>
    <w:qFormat/>
    <w:rsid w:val="0048204E"/>
    <w:pPr>
      <w:spacing w:before="80" w:after="120"/>
    </w:pPr>
  </w:style>
  <w:style w:type="paragraph" w:customStyle="1" w:styleId="Tekst">
    <w:name w:val="Tekst"/>
    <w:basedOn w:val="BodyText"/>
    <w:rsid w:val="0079626B"/>
    <w:pPr>
      <w:spacing w:after="120"/>
    </w:pPr>
  </w:style>
  <w:style w:type="paragraph" w:customStyle="1" w:styleId="Algus">
    <w:name w:val="Algus"/>
    <w:basedOn w:val="Normal"/>
    <w:next w:val="BodyText"/>
    <w:qFormat/>
    <w:rsid w:val="001122F5"/>
    <w:pPr>
      <w:spacing w:before="480" w:after="120"/>
    </w:pPr>
  </w:style>
  <w:style w:type="paragraph" w:customStyle="1" w:styleId="Nimiall">
    <w:name w:val="Nimi all"/>
    <w:basedOn w:val="Normal"/>
    <w:qFormat/>
    <w:rsid w:val="002D4101"/>
    <w:pPr>
      <w:tabs>
        <w:tab w:val="left" w:pos="5103"/>
      </w:tabs>
      <w:spacing w:before="960"/>
    </w:pPr>
  </w:style>
  <w:style w:type="paragraph" w:customStyle="1" w:styleId="Pkorras">
    <w:name w:val="Pkorras"/>
    <w:basedOn w:val="Normal"/>
    <w:next w:val="Normal"/>
    <w:qFormat/>
    <w:rsid w:val="006523E2"/>
    <w:pPr>
      <w:tabs>
        <w:tab w:val="left" w:pos="6521"/>
      </w:tabs>
      <w:spacing w:before="240"/>
    </w:pPr>
    <w:rPr>
      <w:b/>
    </w:rPr>
  </w:style>
  <w:style w:type="paragraph" w:customStyle="1" w:styleId="Paevakord">
    <w:name w:val="Paevakord"/>
    <w:basedOn w:val="Normal"/>
    <w:next w:val="Normal"/>
    <w:qFormat/>
    <w:rsid w:val="006523E2"/>
    <w:pPr>
      <w:spacing w:before="120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7D2B9F"/>
    <w:rPr>
      <w:rFonts w:ascii="Calibri" w:hAnsi="Calibri"/>
      <w:sz w:val="22"/>
      <w:lang w:eastAsia="en-US"/>
    </w:rPr>
  </w:style>
  <w:style w:type="paragraph" w:styleId="BalloonText">
    <w:name w:val="Balloon Text"/>
    <w:basedOn w:val="Normal"/>
    <w:link w:val="BalloonTextChar"/>
    <w:rsid w:val="005065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65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7345"/>
    <w:pPr>
      <w:ind w:left="720"/>
      <w:contextualSpacing/>
    </w:pPr>
  </w:style>
  <w:style w:type="character" w:styleId="Hyperlink">
    <w:name w:val="Hyperlink"/>
    <w:basedOn w:val="DefaultParagraphFont"/>
    <w:unhideWhenUsed/>
    <w:rsid w:val="00C2621D"/>
    <w:rPr>
      <w:color w:val="0563C1" w:themeColor="hyperlink"/>
      <w:u w:val="single"/>
    </w:rPr>
  </w:style>
  <w:style w:type="character" w:customStyle="1" w:styleId="BodyTextChar">
    <w:name w:val="Body Text Char"/>
    <w:basedOn w:val="DefaultParagraphFont"/>
    <w:link w:val="BodyText"/>
    <w:rsid w:val="00C2621D"/>
  </w:style>
  <w:style w:type="character" w:customStyle="1" w:styleId="x">
    <w:name w:val="x"/>
    <w:basedOn w:val="DefaultParagraphFont"/>
    <w:rsid w:val="00C2621D"/>
  </w:style>
  <w:style w:type="character" w:customStyle="1" w:styleId="FooterChar">
    <w:name w:val="Footer Char"/>
    <w:basedOn w:val="DefaultParagraphFont"/>
    <w:link w:val="Footer"/>
    <w:rsid w:val="00D91B70"/>
  </w:style>
  <w:style w:type="character" w:customStyle="1" w:styleId="markqw2au5h3y">
    <w:name w:val="markqw2au5h3y"/>
    <w:basedOn w:val="DefaultParagraphFont"/>
    <w:rsid w:val="005461A3"/>
  </w:style>
  <w:style w:type="character" w:customStyle="1" w:styleId="mark2wipo1nxj">
    <w:name w:val="mark2wipo1nxj"/>
    <w:basedOn w:val="DefaultParagraphFont"/>
    <w:rsid w:val="00546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ga\AppData\Local\Temp\Protoko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B3583-1465-4658-A5C1-70A75A80D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Protokoll</Template>
  <TotalTime>25</TotalTime>
  <Pages>1</Pages>
  <Words>60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Protokoll</vt:lpstr>
    </vt:vector>
  </TitlesOfParts>
  <Company>TTY  Informaatikainstituut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</dc:title>
  <dc:creator>Olga</dc:creator>
  <cp:lastModifiedBy>Olga Pihl</cp:lastModifiedBy>
  <cp:revision>12</cp:revision>
  <cp:lastPrinted>2021-03-29T11:47:00Z</cp:lastPrinted>
  <dcterms:created xsi:type="dcterms:W3CDTF">2024-12-17T13:33:00Z</dcterms:created>
  <dcterms:modified xsi:type="dcterms:W3CDTF">2025-10-14T08:34:00Z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X:Registered">
    <vt:lpwstr>[kuupäev]</vt:lpwstr>
  </property>
  <property fmtid="{D5CDD505-2E9C-101B-9397-08002B2CF9AE}" pid="3" name="DLX:RegistrationNo">
    <vt:lpwstr>[nr]</vt:lpwstr>
  </property>
</Properties>
</file>